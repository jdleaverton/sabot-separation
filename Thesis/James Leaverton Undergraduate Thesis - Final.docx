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AD776" w14:textId="5D5199AA" w:rsidR="00AB56B3" w:rsidRPr="002350DF" w:rsidRDefault="0088456A" w:rsidP="002350DF">
      <w:pPr>
        <w:pStyle w:val="PageTitlespre-Abstract"/>
      </w:pPr>
      <w:sdt>
        <w:sdtPr>
          <w:id w:val="-946069547"/>
          <w:lock w:val="sdtContentLocked"/>
          <w:placeholder>
            <w:docPart w:val="C195F3293558417A84C62E9EDAF756D0"/>
          </w:placeholder>
          <w:group/>
        </w:sdtPr>
        <w:sdtEndPr/>
        <w:sdtContent>
          <w:sdt>
            <w:sdtPr>
              <w:alias w:val="Thesis Title (1 of 2)"/>
              <w:tag w:val="Thesis Title (1 of 2)"/>
              <w:id w:val="-155378715"/>
              <w:lock w:val="sdtLocked"/>
              <w:placeholder>
                <w:docPart w:val="E4FA662740C04930BC7B589D531C2DBF"/>
              </w:placeholder>
              <w15:color w:val="FF0000"/>
            </w:sdtPr>
            <w:sdtEndPr/>
            <w:sdtContent>
              <w:r w:rsidR="00693997">
                <w:t>Empirical</w:t>
              </w:r>
              <w:r w:rsidR="00666193">
                <w:t>LY</w:t>
              </w:r>
              <w:r w:rsidR="00693997">
                <w:t xml:space="preserve"> Modeling Hypervelocity Sabot Separation</w:t>
              </w:r>
            </w:sdtContent>
          </w:sdt>
        </w:sdtContent>
      </w:sdt>
    </w:p>
    <w:sdt>
      <w:sdtPr>
        <w:id w:val="1784153247"/>
        <w:lock w:val="sdtContentLocked"/>
        <w:placeholder>
          <w:docPart w:val="C195F3293558417A84C62E9EDAF756D0"/>
        </w:placeholder>
        <w:group/>
      </w:sdtPr>
      <w:sdtEndPr/>
      <w:sdtContent>
        <w:p w14:paraId="4118C905" w14:textId="77777777" w:rsidR="00AB56B3" w:rsidRPr="00AB56B3" w:rsidRDefault="00AB56B3" w:rsidP="003D6383">
          <w:pPr>
            <w:pStyle w:val="CustomTitlePage1"/>
          </w:pPr>
          <w:r w:rsidRPr="00AB56B3">
            <w:t>An Undergraduate Research Scholars Thesis</w:t>
          </w:r>
        </w:p>
        <w:p w14:paraId="6EE4A818" w14:textId="77777777" w:rsidR="00AB56B3" w:rsidRPr="00AB56B3" w:rsidRDefault="00AB56B3" w:rsidP="003D6383">
          <w:pPr>
            <w:pStyle w:val="CustomTitlePage1"/>
          </w:pPr>
          <w:r w:rsidRPr="00AB56B3">
            <w:t>by</w:t>
          </w:r>
        </w:p>
      </w:sdtContent>
    </w:sdt>
    <w:sdt>
      <w:sdtPr>
        <w:alias w:val="Author Names (1 of 4)"/>
        <w:tag w:val="Author Names (1 of 4)"/>
        <w:id w:val="-1679651317"/>
        <w:lock w:val="sdtLocked"/>
        <w:placeholder>
          <w:docPart w:val="AAA7A1E29EA6467E9BE16489988CA92B"/>
        </w:placeholder>
        <w15:color w:val="FF0000"/>
      </w:sdtPr>
      <w:sdtEndPr/>
      <w:sdtContent>
        <w:p w14:paraId="55119468" w14:textId="77777777" w:rsidR="00AB56B3" w:rsidRPr="00AB56B3" w:rsidRDefault="00F04452" w:rsidP="002E5E91">
          <w:pPr>
            <w:pStyle w:val="CustomTitlePage8"/>
          </w:pPr>
          <w:r>
            <w:t>James Leaverton</w:t>
          </w:r>
        </w:p>
      </w:sdtContent>
    </w:sdt>
    <w:sdt>
      <w:sdtPr>
        <w:id w:val="-1953244279"/>
        <w:lock w:val="sdtContentLocked"/>
        <w:placeholder>
          <w:docPart w:val="C195F3293558417A84C62E9EDAF756D0"/>
        </w:placeholder>
        <w:group/>
      </w:sdtPr>
      <w:sdtEndPr/>
      <w:sdtContent>
        <w:p w14:paraId="1E774502" w14:textId="77777777" w:rsidR="00AB56B3" w:rsidRPr="00AB56B3" w:rsidRDefault="00AB56B3" w:rsidP="00244C02">
          <w:pPr>
            <w:pStyle w:val="CustomTitlePage2"/>
          </w:pPr>
          <w:r w:rsidRPr="00AB56B3">
            <w:t>Submitted to the LAUNCH: Undergraduate Research office at</w:t>
          </w:r>
        </w:p>
        <w:p w14:paraId="609F0E6E" w14:textId="77777777" w:rsidR="00AB56B3" w:rsidRPr="00AB56B3" w:rsidRDefault="00AB56B3" w:rsidP="00244C02">
          <w:pPr>
            <w:pStyle w:val="CustomTitlePage2"/>
          </w:pPr>
          <w:r w:rsidRPr="00AB56B3">
            <w:t>Texas A&amp;M University</w:t>
          </w:r>
        </w:p>
        <w:p w14:paraId="50F96E59" w14:textId="77777777" w:rsidR="00AB56B3" w:rsidRPr="00AB56B3" w:rsidRDefault="00AB56B3" w:rsidP="00244C02">
          <w:pPr>
            <w:pStyle w:val="CustomTitlePage2"/>
          </w:pPr>
          <w:r w:rsidRPr="00AB56B3">
            <w:t>in partial fulfillment of requirements for the designation as an</w:t>
          </w:r>
        </w:p>
      </w:sdtContent>
    </w:sdt>
    <w:sdt>
      <w:sdtPr>
        <w:id w:val="-2145496213"/>
        <w:lock w:val="sdtContentLocked"/>
        <w:placeholder>
          <w:docPart w:val="C195F3293558417A84C62E9EDAF756D0"/>
        </w:placeholder>
        <w:group/>
      </w:sdtPr>
      <w:sdtEndPr/>
      <w:sdtContent>
        <w:p w14:paraId="0C0B24C0" w14:textId="77777777" w:rsidR="00AB56B3" w:rsidRPr="00AB56B3" w:rsidRDefault="00AB56B3" w:rsidP="00AB56B3">
          <w:pPr>
            <w:pStyle w:val="CustomTitlePage3"/>
          </w:pPr>
          <w:r w:rsidRPr="00AB56B3">
            <w:t>UNDERGRADUATE RESEARCH SCHOLAR</w:t>
          </w:r>
        </w:p>
      </w:sdtContent>
    </w:sdt>
    <w:sdt>
      <w:sdtPr>
        <w:id w:val="1414505023"/>
        <w:lock w:val="sdtContentLocked"/>
        <w:placeholder>
          <w:docPart w:val="C195F3293558417A84C62E9EDAF756D0"/>
        </w:placeholder>
        <w:group/>
      </w:sdtPr>
      <w:sdtEndPr/>
      <w:sdtContent>
        <w:p w14:paraId="228D9A1E" w14:textId="77777777" w:rsidR="00AB56B3" w:rsidRPr="00AB56B3" w:rsidRDefault="00AB56B3" w:rsidP="00244C02">
          <w:pPr>
            <w:pStyle w:val="CustomTitlePage4"/>
          </w:pPr>
          <w:r w:rsidRPr="00AB56B3">
            <w:t>Approved by</w:t>
          </w:r>
        </w:p>
      </w:sdtContent>
    </w:sdt>
    <w:p w14:paraId="2D5E2580" w14:textId="12DBD0F9" w:rsidR="00AB56B3" w:rsidRDefault="0088456A" w:rsidP="00244C02">
      <w:pPr>
        <w:pStyle w:val="CustomTitlePage5"/>
      </w:pPr>
      <w:sdt>
        <w:sdtPr>
          <w:id w:val="-1317807192"/>
          <w:lock w:val="sdtContentLocked"/>
          <w:placeholder>
            <w:docPart w:val="C195F3293558417A84C62E9EDAF756D0"/>
          </w:placeholder>
          <w:group/>
        </w:sdtPr>
        <w:sdtEndPr/>
        <w:sdtContent>
          <w:r w:rsidR="00AB56B3" w:rsidRPr="00AB56B3">
            <w:t>Faculty Research</w:t>
          </w:r>
        </w:sdtContent>
      </w:sdt>
      <w:r w:rsidR="00AB56B3" w:rsidRPr="00AB56B3">
        <w:t xml:space="preserve"> Advisor:</w:t>
      </w:r>
      <w:r w:rsidR="00AB56B3" w:rsidRPr="00AB56B3">
        <w:tab/>
      </w:r>
      <w:sdt>
        <w:sdtPr>
          <w:alias w:val="Primary Faculty Advisor (1 of 2)"/>
          <w:tag w:val="Primary Faculty Advisor (1 of 2)"/>
          <w:id w:val="-1945755322"/>
          <w:lock w:val="sdtLocked"/>
          <w:placeholder>
            <w:docPart w:val="D2245ABAA29349BFBAA306B088228275"/>
          </w:placeholder>
          <w15:color w:val="FF0000"/>
        </w:sdtPr>
        <w:sdtEndPr/>
        <w:sdtContent>
          <w:r w:rsidR="00F04452">
            <w:t>Dr. Thomas E. Lacy, Jr.</w:t>
          </w:r>
        </w:sdtContent>
      </w:sdt>
    </w:p>
    <w:p w14:paraId="0FD1669C" w14:textId="1EE53A6F" w:rsidR="00824C4A" w:rsidRPr="00AB56B3" w:rsidRDefault="00824C4A" w:rsidP="00824C4A">
      <w:pPr>
        <w:pStyle w:val="CustomTitlePage6"/>
      </w:pPr>
    </w:p>
    <w:sdt>
      <w:sdtPr>
        <w:id w:val="-1204177175"/>
        <w:lock w:val="sdtContentLocked"/>
        <w:placeholder>
          <w:docPart w:val="C195F3293558417A84C62E9EDAF756D0"/>
        </w:placeholder>
        <w:group/>
      </w:sdtPr>
      <w:sdtEndPr/>
      <w:sdtContent>
        <w:p w14:paraId="6F5A309B" w14:textId="77777777" w:rsidR="00AB56B3" w:rsidRPr="00AB56B3" w:rsidRDefault="00AB56B3" w:rsidP="00AB56B3">
          <w:pPr>
            <w:pStyle w:val="CustomTitlePage3"/>
          </w:pPr>
          <w:r w:rsidRPr="00AB56B3">
            <w:t>May 2021</w:t>
          </w:r>
        </w:p>
      </w:sdtContent>
    </w:sdt>
    <w:p w14:paraId="7207A484" w14:textId="345676D3" w:rsidR="00AB56B3" w:rsidRPr="00AB56B3" w:rsidRDefault="002E1EB2" w:rsidP="00244C02">
      <w:pPr>
        <w:pStyle w:val="CustomTitlePage5"/>
      </w:pPr>
      <w:r>
        <w:t>Major</w:t>
      </w:r>
      <w:r w:rsidR="00AB56B3" w:rsidRPr="00AB56B3">
        <w:t>:</w:t>
      </w:r>
      <w:r w:rsidR="00AB56B3" w:rsidRPr="00AB56B3">
        <w:tab/>
      </w:r>
      <w:sdt>
        <w:sdtPr>
          <w:alias w:val="Individual Primary Major OR Team Member 1 Major(s)"/>
          <w:tag w:val="Individual Primary Major OR Team Member 1 Major(s)"/>
          <w:id w:val="-514767571"/>
          <w:lock w:val="sdtLocked"/>
          <w:placeholder>
            <w:docPart w:val="EE331413A52146EBB2A1F77A17B91650"/>
          </w:placeholder>
          <w15:color w:val="FF0000"/>
        </w:sdtPr>
        <w:sdtEndPr/>
        <w:sdtContent>
          <w:r w:rsidR="00F04452">
            <w:t>Mechanical Engineering</w:t>
          </w:r>
        </w:sdtContent>
      </w:sdt>
    </w:p>
    <w:p w14:paraId="2A3F3FAF" w14:textId="41741B76" w:rsidR="00AB56B3" w:rsidRPr="00AB56B3" w:rsidRDefault="00AB56B3" w:rsidP="00244C02">
      <w:pPr>
        <w:pStyle w:val="CustomTitlePage6"/>
      </w:pPr>
    </w:p>
    <w:p w14:paraId="577AED6C" w14:textId="72536E21" w:rsidR="004C3A39" w:rsidRDefault="004C3A39" w:rsidP="00244C02">
      <w:pPr>
        <w:pStyle w:val="CustomTitlePage6"/>
      </w:pPr>
      <w:r w:rsidRPr="00AB56B3">
        <w:t xml:space="preserve"> </w:t>
      </w:r>
    </w:p>
    <w:p w14:paraId="21F321B3" w14:textId="64F82184" w:rsidR="004C3A39" w:rsidRDefault="004C3A39" w:rsidP="00244C02">
      <w:pPr>
        <w:pStyle w:val="CustomTitlePage6"/>
      </w:pPr>
    </w:p>
    <w:p w14:paraId="0760A539" w14:textId="24AF5AD0" w:rsidR="004C3A39" w:rsidRDefault="004C3A39" w:rsidP="00244C02">
      <w:pPr>
        <w:pStyle w:val="CustomTitlePage6"/>
      </w:pPr>
    </w:p>
    <w:p w14:paraId="214CF797" w14:textId="77777777" w:rsidR="003773F7" w:rsidRDefault="003773F7" w:rsidP="00244C02">
      <w:pPr>
        <w:pStyle w:val="CustomTitlePage6"/>
      </w:pPr>
    </w:p>
    <w:bookmarkStart w:id="0" w:name="_Hlk45721321"/>
    <w:p w14:paraId="21AF4357" w14:textId="34D4DFC8" w:rsidR="00B76079" w:rsidRDefault="0088456A" w:rsidP="00244C02">
      <w:pPr>
        <w:pStyle w:val="CustomTitlePage7"/>
        <w:sectPr w:rsidR="00B76079" w:rsidSect="00B76079">
          <w:footerReference w:type="default" r:id="rId8"/>
          <w:pgSz w:w="12240" w:h="15840"/>
          <w:pgMar w:top="1440" w:right="1440" w:bottom="1440" w:left="1440" w:header="720" w:footer="720" w:gutter="0"/>
          <w:cols w:space="720"/>
          <w:titlePg/>
          <w:docGrid w:linePitch="360"/>
        </w:sectPr>
      </w:pPr>
      <w:sdt>
        <w:sdtPr>
          <w:id w:val="-1924338967"/>
          <w:lock w:val="sdtContentLocked"/>
          <w:placeholder>
            <w:docPart w:val="C195F3293558417A84C62E9EDAF756D0"/>
          </w:placeholder>
          <w:group/>
        </w:sdtPr>
        <w:sdtEndPr/>
        <w:sdtContent>
          <w:r w:rsidR="00AB56B3" w:rsidRPr="00AB56B3">
            <w:t>Copyright © 2021.</w:t>
          </w:r>
          <w:r w:rsidR="00D3772A">
            <w:t xml:space="preserve"> </w:t>
          </w:r>
        </w:sdtContent>
      </w:sdt>
      <w:sdt>
        <w:sdtPr>
          <w:alias w:val="Author Names (2 of 4)"/>
          <w:tag w:val="Author Names (2 of 4)"/>
          <w:id w:val="-6986597"/>
          <w:lock w:val="sdtLocked"/>
          <w:placeholder>
            <w:docPart w:val="6DDA6F660FE747D9A5DC0B09F15BF106"/>
          </w:placeholder>
          <w15:color w:val="FF0000"/>
        </w:sdtPr>
        <w:sdtEndPr/>
        <w:sdtContent>
          <w:r w:rsidR="00F04452">
            <w:t>James Leaverton</w:t>
          </w:r>
        </w:sdtContent>
      </w:sdt>
      <w:sdt>
        <w:sdtPr>
          <w:id w:val="-1203787826"/>
          <w:lock w:val="sdtContentLocked"/>
          <w:placeholder>
            <w:docPart w:val="C195F3293558417A84C62E9EDAF756D0"/>
          </w:placeholder>
          <w:group/>
        </w:sdtPr>
        <w:sdtEndPr/>
        <w:sdtContent>
          <w:r w:rsidR="004B09F2">
            <w:t>.</w:t>
          </w:r>
        </w:sdtContent>
      </w:sdt>
    </w:p>
    <w:bookmarkEnd w:id="0" w:displacedByCustomXml="next"/>
    <w:sdt>
      <w:sdtPr>
        <w:alias w:val="Research Compliance Certification Heading (required, locked)"/>
        <w:tag w:val="Research Compliance Certification Heading (required, locked)"/>
        <w:id w:val="-1685579414"/>
        <w:lock w:val="sdtContentLocked"/>
        <w:placeholder>
          <w:docPart w:val="C195F3293558417A84C62E9EDAF756D0"/>
        </w:placeholder>
      </w:sdtPr>
      <w:sdtEndPr/>
      <w:sdtContent>
        <w:p w14:paraId="5BB72CF5" w14:textId="77777777" w:rsidR="00C47481" w:rsidRDefault="00AB56B3" w:rsidP="00AB56B3">
          <w:pPr>
            <w:pStyle w:val="PageTitlespre-Abstract"/>
          </w:pPr>
          <w:r w:rsidRPr="00AB56B3">
            <w:t>Research Compliance Certification</w:t>
          </w:r>
        </w:p>
      </w:sdtContent>
    </w:sdt>
    <w:sdt>
      <w:sdtPr>
        <w:id w:val="319851751"/>
        <w:lock w:val="sdtContentLocked"/>
        <w:placeholder>
          <w:docPart w:val="C195F3293558417A84C62E9EDAF756D0"/>
        </w:placeholder>
        <w:group/>
      </w:sdtPr>
      <w:sdtEndPr/>
      <w:sdtContent>
        <w:p w14:paraId="6A63260F" w14:textId="77777777" w:rsidR="00AB56B3" w:rsidRDefault="00AB56B3" w:rsidP="00AB56B3">
          <w:pPr>
            <w:pStyle w:val="BodyParagraphIndent"/>
          </w:pPr>
          <w:r w:rsidRPr="00AB56B3">
            <w:t>Research activities involving the use of human subjects, vertebrate animals, and/or biohazards must be reviewed and approved by the appropriate Texas A&amp;M University regulatory research committee (i.e., IRB, IACUC, IBC) before the activity can commence. This requirement applies to activities conducted at Texas A&amp;M and to activities conducted at non-Texas A&amp;M facilities or institutions. In both cases, students are responsible for working with the relevant Texas A&amp;M research compliance program to ensure and document that all Texas A&amp;M compliance obligations are met before the study begins.</w:t>
          </w:r>
        </w:p>
      </w:sdtContent>
    </w:sdt>
    <w:p w14:paraId="78B80B53" w14:textId="1AC2B569" w:rsidR="00AB56B3" w:rsidRDefault="002E1EB2" w:rsidP="00AB56B3">
      <w:pPr>
        <w:pStyle w:val="BodyParagraphIndent"/>
      </w:pPr>
      <w:r>
        <w:t>I</w:t>
      </w:r>
      <w:sdt>
        <w:sdtPr>
          <w:id w:val="1268203720"/>
          <w:lock w:val="sdtContentLocked"/>
          <w:placeholder>
            <w:docPart w:val="C195F3293558417A84C62E9EDAF756D0"/>
          </w:placeholder>
          <w:group/>
        </w:sdtPr>
        <w:sdtEndPr/>
        <w:sdtContent>
          <w:r w:rsidR="00266B16" w:rsidRPr="00492682">
            <w:t>,</w:t>
          </w:r>
          <w:r w:rsidR="00492682">
            <w:t xml:space="preserve"> </w:t>
          </w:r>
        </w:sdtContent>
      </w:sdt>
      <w:sdt>
        <w:sdtPr>
          <w:alias w:val="Author Names (3 of 4)"/>
          <w:tag w:val="Author Names (3 of 4)"/>
          <w:id w:val="1009953957"/>
          <w:lock w:val="sdtLocked"/>
          <w:placeholder>
            <w:docPart w:val="9E95F35713D64F178263AA0110663410"/>
          </w:placeholder>
          <w15:color w:val="FF0000"/>
        </w:sdtPr>
        <w:sdtEndPr/>
        <w:sdtContent>
          <w:r w:rsidR="00F04452">
            <w:t>James Leaverton</w:t>
          </w:r>
        </w:sdtContent>
      </w:sdt>
      <w:sdt>
        <w:sdtPr>
          <w:id w:val="-623460602"/>
          <w:lock w:val="sdtContentLocked"/>
          <w:placeholder>
            <w:docPart w:val="C195F3293558417A84C62E9EDAF756D0"/>
          </w:placeholder>
          <w:group/>
        </w:sdtPr>
        <w:sdtEndPr/>
        <w:sdtContent>
          <w:r w:rsidR="00AB56B3" w:rsidRPr="00AB56B3">
            <w:t>,</w:t>
          </w:r>
          <w:r w:rsidR="00492682">
            <w:t xml:space="preserve"> </w:t>
          </w:r>
        </w:sdtContent>
      </w:sdt>
      <w:sdt>
        <w:sdtPr>
          <w:id w:val="-830520341"/>
          <w:lock w:val="sdtContentLocked"/>
          <w:placeholder>
            <w:docPart w:val="C195F3293558417A84C62E9EDAF756D0"/>
          </w:placeholder>
          <w:group/>
        </w:sdtPr>
        <w:sdtEndPr/>
        <w:sdtContent>
          <w:r w:rsidR="00AB56B3" w:rsidRPr="00AB56B3">
            <w:t>certify that all research compliance requirements related to this Undergraduate Research Scholars thesis have been addressed with my Research Faculty</w:t>
          </w:r>
          <w:r w:rsidR="00492682">
            <w:t xml:space="preserve"> </w:t>
          </w:r>
        </w:sdtContent>
      </w:sdt>
      <w:r>
        <w:t>Advisor</w:t>
      </w:r>
      <w:sdt>
        <w:sdtPr>
          <w:id w:val="-518470907"/>
          <w:lock w:val="sdtContentLocked"/>
          <w:placeholder>
            <w:docPart w:val="C195F3293558417A84C62E9EDAF756D0"/>
          </w:placeholder>
          <w:group/>
        </w:sdtPr>
        <w:sdtEndPr/>
        <w:sdtContent>
          <w:r w:rsidR="00492682">
            <w:t xml:space="preserve"> </w:t>
          </w:r>
          <w:r w:rsidR="00AB56B3" w:rsidRPr="00AB56B3">
            <w:t>prior to the collection of any data used in this final thesis submission.</w:t>
          </w:r>
        </w:sdtContent>
      </w:sdt>
    </w:p>
    <w:p w14:paraId="1BEF5EA6" w14:textId="59D8F5EC" w:rsidR="00D27330" w:rsidRDefault="002E1EB2" w:rsidP="00D27330">
      <w:pPr>
        <w:pStyle w:val="BodyParagraphIndent"/>
      </w:pPr>
      <w:r w:rsidRPr="002E1EB2">
        <w:t>This project did not require approval from the Texas A&amp;M University Research Compliance &amp; Biosafety office.</w:t>
      </w:r>
    </w:p>
    <w:p w14:paraId="27B15A11" w14:textId="6DE17CCF" w:rsidR="00D27330" w:rsidRPr="00D27330" w:rsidRDefault="00D27330" w:rsidP="00D27330">
      <w:pPr>
        <w:spacing w:after="160" w:line="259" w:lineRule="auto"/>
      </w:pPr>
      <w:r>
        <w:br w:type="page"/>
      </w:r>
    </w:p>
    <w:sdt>
      <w:sdtPr>
        <w:alias w:val="Table of Contents Heading (required, locked)"/>
        <w:tag w:val="Table of Contents Heading (required, locked)"/>
        <w:id w:val="616719094"/>
        <w:lock w:val="sdtContentLocked"/>
        <w:placeholder>
          <w:docPart w:val="C195F3293558417A84C62E9EDAF756D0"/>
        </w:placeholder>
      </w:sdtPr>
      <w:sdtEndPr/>
      <w:sdtContent>
        <w:p w14:paraId="0D41FA7E" w14:textId="41EABB32" w:rsidR="00AB56B3" w:rsidRDefault="00545525" w:rsidP="00545525">
          <w:pPr>
            <w:pStyle w:val="PageTitlespre-Abstract"/>
          </w:pPr>
          <w:r>
            <w:t>Table of Contents</w:t>
          </w:r>
        </w:p>
      </w:sdtContent>
    </w:sdt>
    <w:p w14:paraId="4BC4A022" w14:textId="77777777" w:rsidR="00623CBF" w:rsidRDefault="00545525" w:rsidP="00F06C97">
      <w:pPr>
        <w:spacing w:line="480" w:lineRule="auto"/>
        <w:jc w:val="right"/>
        <w:rPr>
          <w:noProof/>
        </w:rPr>
      </w:pPr>
      <w:r>
        <w:t>Page</w:t>
      </w:r>
      <w:r w:rsidR="00F06C97">
        <w:fldChar w:fldCharType="begin"/>
      </w:r>
      <w:r w:rsidR="00F06C97">
        <w:instrText xml:space="preserve"> TOC \o "1-1" \h \z \u \t "Heading 2,1,Heading 3,2" </w:instrText>
      </w:r>
      <w:r w:rsidR="00F06C97">
        <w:fldChar w:fldCharType="separate"/>
      </w:r>
    </w:p>
    <w:p w14:paraId="51402765" w14:textId="068E2BDC" w:rsidR="00623CBF" w:rsidRDefault="0088456A">
      <w:pPr>
        <w:pStyle w:val="TOC1"/>
        <w:rPr>
          <w:rFonts w:asciiTheme="minorHAnsi" w:eastAsiaTheme="minorEastAsia" w:hAnsiTheme="minorHAnsi"/>
          <w:caps w:val="0"/>
          <w:color w:val="auto"/>
          <w:sz w:val="22"/>
        </w:rPr>
      </w:pPr>
      <w:hyperlink w:anchor="_Toc53479511" w:history="1">
        <w:r w:rsidR="00623CBF" w:rsidRPr="00AB7681">
          <w:rPr>
            <w:rStyle w:val="Hyperlink"/>
          </w:rPr>
          <w:t>Abstract</w:t>
        </w:r>
        <w:r w:rsidR="00623CBF">
          <w:rPr>
            <w:webHidden/>
          </w:rPr>
          <w:tab/>
        </w:r>
        <w:r w:rsidR="00623CBF">
          <w:rPr>
            <w:webHidden/>
          </w:rPr>
          <w:fldChar w:fldCharType="begin"/>
        </w:r>
        <w:r w:rsidR="00623CBF">
          <w:rPr>
            <w:webHidden/>
          </w:rPr>
          <w:instrText xml:space="preserve"> PAGEREF _Toc53479511 \h </w:instrText>
        </w:r>
        <w:r w:rsidR="00623CBF">
          <w:rPr>
            <w:webHidden/>
          </w:rPr>
        </w:r>
        <w:r w:rsidR="00623CBF">
          <w:rPr>
            <w:webHidden/>
          </w:rPr>
          <w:fldChar w:fldCharType="separate"/>
        </w:r>
        <w:r w:rsidR="00AB2FD8">
          <w:rPr>
            <w:webHidden/>
          </w:rPr>
          <w:t>1</w:t>
        </w:r>
        <w:r w:rsidR="00623CBF">
          <w:rPr>
            <w:webHidden/>
          </w:rPr>
          <w:fldChar w:fldCharType="end"/>
        </w:r>
      </w:hyperlink>
    </w:p>
    <w:p w14:paraId="25342EE0" w14:textId="63789135" w:rsidR="00623CBF" w:rsidRDefault="0088456A">
      <w:pPr>
        <w:pStyle w:val="TOC1"/>
        <w:rPr>
          <w:rFonts w:asciiTheme="minorHAnsi" w:eastAsiaTheme="minorEastAsia" w:hAnsiTheme="minorHAnsi"/>
          <w:caps w:val="0"/>
          <w:color w:val="auto"/>
          <w:sz w:val="22"/>
        </w:rPr>
      </w:pPr>
      <w:hyperlink w:anchor="_Toc53479512" w:history="1">
        <w:r w:rsidR="00623CBF" w:rsidRPr="00AB7681">
          <w:rPr>
            <w:rStyle w:val="Hyperlink"/>
          </w:rPr>
          <w:t>Dedication</w:t>
        </w:r>
        <w:r w:rsidR="00623CBF">
          <w:rPr>
            <w:webHidden/>
          </w:rPr>
          <w:tab/>
        </w:r>
        <w:r w:rsidR="002844DD">
          <w:rPr>
            <w:webHidden/>
          </w:rPr>
          <w:t>3</w:t>
        </w:r>
      </w:hyperlink>
    </w:p>
    <w:p w14:paraId="6A6387F0" w14:textId="55097049" w:rsidR="00623CBF" w:rsidRDefault="0088456A" w:rsidP="0087027B">
      <w:pPr>
        <w:pStyle w:val="TOC1"/>
        <w:rPr>
          <w:rFonts w:asciiTheme="minorHAnsi" w:eastAsiaTheme="minorEastAsia" w:hAnsiTheme="minorHAnsi"/>
          <w:caps w:val="0"/>
          <w:color w:val="auto"/>
          <w:sz w:val="22"/>
        </w:rPr>
      </w:pPr>
      <w:hyperlink w:anchor="_Toc53479513" w:history="1">
        <w:r w:rsidR="00623CBF" w:rsidRPr="00AB7681">
          <w:rPr>
            <w:rStyle w:val="Hyperlink"/>
          </w:rPr>
          <w:t>Acknowledgements</w:t>
        </w:r>
        <w:r w:rsidR="00623CBF">
          <w:rPr>
            <w:webHidden/>
          </w:rPr>
          <w:tab/>
        </w:r>
        <w:r w:rsidR="002844DD">
          <w:rPr>
            <w:webHidden/>
          </w:rPr>
          <w:t>4</w:t>
        </w:r>
      </w:hyperlink>
    </w:p>
    <w:p w14:paraId="7A62BEE3" w14:textId="46893075" w:rsidR="00623CBF" w:rsidRDefault="0088456A">
      <w:pPr>
        <w:pStyle w:val="TOC1"/>
        <w:rPr>
          <w:rFonts w:asciiTheme="minorHAnsi" w:eastAsiaTheme="minorEastAsia" w:hAnsiTheme="minorHAnsi"/>
          <w:caps w:val="0"/>
          <w:color w:val="auto"/>
          <w:sz w:val="22"/>
        </w:rPr>
      </w:pPr>
      <w:hyperlink w:anchor="_Toc53479515" w:history="1">
        <w:r w:rsidR="00623CBF" w:rsidRPr="00AB7681">
          <w:rPr>
            <w:rStyle w:val="Hyperlink"/>
          </w:rPr>
          <w:t>1.</w:t>
        </w:r>
        <w:r w:rsidR="00623CBF">
          <w:rPr>
            <w:rFonts w:asciiTheme="minorHAnsi" w:eastAsiaTheme="minorEastAsia" w:hAnsiTheme="minorHAnsi"/>
            <w:caps w:val="0"/>
            <w:color w:val="auto"/>
            <w:sz w:val="22"/>
          </w:rPr>
          <w:tab/>
        </w:r>
        <w:r w:rsidR="00623CBF" w:rsidRPr="00AB7681">
          <w:rPr>
            <w:rStyle w:val="Hyperlink"/>
          </w:rPr>
          <w:t>Introduction</w:t>
        </w:r>
        <w:r w:rsidR="00623CBF">
          <w:rPr>
            <w:webHidden/>
          </w:rPr>
          <w:tab/>
        </w:r>
        <w:r w:rsidR="002844DD">
          <w:rPr>
            <w:webHidden/>
          </w:rPr>
          <w:t>5</w:t>
        </w:r>
      </w:hyperlink>
    </w:p>
    <w:p w14:paraId="476A9607" w14:textId="02B351D2" w:rsidR="00623CBF" w:rsidRDefault="0088456A">
      <w:pPr>
        <w:pStyle w:val="TOC1"/>
        <w:rPr>
          <w:rFonts w:asciiTheme="minorHAnsi" w:eastAsiaTheme="minorEastAsia" w:hAnsiTheme="minorHAnsi"/>
          <w:caps w:val="0"/>
          <w:color w:val="auto"/>
          <w:sz w:val="22"/>
        </w:rPr>
      </w:pPr>
      <w:hyperlink w:anchor="_Toc53479518" w:history="1">
        <w:r w:rsidR="00623CBF" w:rsidRPr="00AB7681">
          <w:rPr>
            <w:rStyle w:val="Hyperlink"/>
          </w:rPr>
          <w:t>2.</w:t>
        </w:r>
        <w:r w:rsidR="00623CBF">
          <w:rPr>
            <w:rFonts w:asciiTheme="minorHAnsi" w:eastAsiaTheme="minorEastAsia" w:hAnsiTheme="minorHAnsi"/>
            <w:caps w:val="0"/>
            <w:color w:val="auto"/>
            <w:sz w:val="22"/>
          </w:rPr>
          <w:tab/>
        </w:r>
        <w:r w:rsidR="00623CBF" w:rsidRPr="00AB7681">
          <w:rPr>
            <w:rStyle w:val="Hyperlink"/>
          </w:rPr>
          <w:t>Methods</w:t>
        </w:r>
        <w:r w:rsidR="00623CBF">
          <w:rPr>
            <w:webHidden/>
          </w:rPr>
          <w:tab/>
        </w:r>
        <w:r w:rsidR="002844DD">
          <w:rPr>
            <w:webHidden/>
          </w:rPr>
          <w:t>11</w:t>
        </w:r>
      </w:hyperlink>
    </w:p>
    <w:p w14:paraId="452D2396" w14:textId="35A789F1" w:rsidR="00D433A4" w:rsidRDefault="0088456A" w:rsidP="00D433A4">
      <w:pPr>
        <w:pStyle w:val="TOC2"/>
        <w:spacing w:after="0"/>
        <w:rPr>
          <w:noProof/>
        </w:rPr>
      </w:pPr>
      <w:hyperlink w:anchor="_Toc53479519" w:history="1">
        <w:r w:rsidR="00623CBF" w:rsidRPr="00AB7681">
          <w:rPr>
            <w:rStyle w:val="Hyperlink"/>
            <w:noProof/>
          </w:rPr>
          <w:t>2.1</w:t>
        </w:r>
        <w:r w:rsidR="00623CBF">
          <w:rPr>
            <w:rFonts w:asciiTheme="minorHAnsi" w:eastAsiaTheme="minorEastAsia" w:hAnsiTheme="minorHAnsi"/>
            <w:noProof/>
            <w:color w:val="auto"/>
            <w:sz w:val="22"/>
          </w:rPr>
          <w:tab/>
        </w:r>
        <w:r w:rsidR="002844DD">
          <w:rPr>
            <w:rStyle w:val="Hyperlink"/>
            <w:noProof/>
          </w:rPr>
          <w:t>Data Acquisition</w:t>
        </w:r>
        <w:r w:rsidR="00623CBF">
          <w:rPr>
            <w:noProof/>
            <w:webHidden/>
          </w:rPr>
          <w:tab/>
        </w:r>
        <w:r w:rsidR="002844DD">
          <w:rPr>
            <w:noProof/>
            <w:webHidden/>
          </w:rPr>
          <w:t>11</w:t>
        </w:r>
      </w:hyperlink>
    </w:p>
    <w:p w14:paraId="7763B485" w14:textId="77777777" w:rsidR="00D433A4" w:rsidRPr="00D433A4" w:rsidRDefault="00D433A4" w:rsidP="00D433A4"/>
    <w:p w14:paraId="1A276CD7" w14:textId="02854394" w:rsidR="002844DD" w:rsidRPr="002844DD" w:rsidRDefault="0088456A" w:rsidP="00D433A4">
      <w:pPr>
        <w:pStyle w:val="TOC2"/>
        <w:rPr>
          <w:noProof/>
        </w:rPr>
      </w:pPr>
      <w:hyperlink w:anchor="_Toc53479519" w:history="1">
        <w:r w:rsidR="00D433A4" w:rsidRPr="00AB7681">
          <w:rPr>
            <w:rStyle w:val="Hyperlink"/>
            <w:noProof/>
          </w:rPr>
          <w:t>2.</w:t>
        </w:r>
        <w:r w:rsidR="00D433A4">
          <w:rPr>
            <w:rStyle w:val="Hyperlink"/>
            <w:noProof/>
          </w:rPr>
          <w:t>2</w:t>
        </w:r>
        <w:r w:rsidR="00D433A4">
          <w:rPr>
            <w:rFonts w:asciiTheme="minorHAnsi" w:eastAsiaTheme="minorEastAsia" w:hAnsiTheme="minorHAnsi"/>
            <w:noProof/>
            <w:color w:val="auto"/>
            <w:sz w:val="22"/>
          </w:rPr>
          <w:tab/>
        </w:r>
        <w:r w:rsidR="00D433A4">
          <w:rPr>
            <w:rStyle w:val="Hyperlink"/>
            <w:noProof/>
          </w:rPr>
          <w:t>Statistical Analysis</w:t>
        </w:r>
        <w:r w:rsidR="00D433A4">
          <w:rPr>
            <w:noProof/>
            <w:webHidden/>
          </w:rPr>
          <w:tab/>
        </w:r>
        <w:r w:rsidR="001775ED">
          <w:rPr>
            <w:noProof/>
            <w:webHidden/>
          </w:rPr>
          <w:t>14</w:t>
        </w:r>
      </w:hyperlink>
    </w:p>
    <w:p w14:paraId="2B0AA8AD" w14:textId="4146AD60" w:rsidR="00623CBF" w:rsidRDefault="0088456A">
      <w:pPr>
        <w:pStyle w:val="TOC1"/>
        <w:rPr>
          <w:rFonts w:asciiTheme="minorHAnsi" w:eastAsiaTheme="minorEastAsia" w:hAnsiTheme="minorHAnsi"/>
          <w:caps w:val="0"/>
          <w:color w:val="auto"/>
          <w:sz w:val="22"/>
        </w:rPr>
      </w:pPr>
      <w:hyperlink w:anchor="_Toc53479520" w:history="1">
        <w:r w:rsidR="00623CBF" w:rsidRPr="00AB7681">
          <w:rPr>
            <w:rStyle w:val="Hyperlink"/>
          </w:rPr>
          <w:t>3.</w:t>
        </w:r>
        <w:r w:rsidR="00623CBF">
          <w:rPr>
            <w:rFonts w:asciiTheme="minorHAnsi" w:eastAsiaTheme="minorEastAsia" w:hAnsiTheme="minorHAnsi"/>
            <w:caps w:val="0"/>
            <w:color w:val="auto"/>
            <w:sz w:val="22"/>
          </w:rPr>
          <w:tab/>
        </w:r>
        <w:r w:rsidR="00623CBF" w:rsidRPr="00AB7681">
          <w:rPr>
            <w:rStyle w:val="Hyperlink"/>
          </w:rPr>
          <w:t>Results</w:t>
        </w:r>
        <w:r w:rsidR="00623CBF">
          <w:rPr>
            <w:webHidden/>
          </w:rPr>
          <w:tab/>
        </w:r>
        <w:r w:rsidR="001775ED">
          <w:rPr>
            <w:webHidden/>
          </w:rPr>
          <w:t>17</w:t>
        </w:r>
      </w:hyperlink>
    </w:p>
    <w:p w14:paraId="35DCC31A" w14:textId="0002B623" w:rsidR="00623CBF" w:rsidRDefault="0088456A">
      <w:pPr>
        <w:pStyle w:val="TOC1"/>
        <w:rPr>
          <w:rFonts w:asciiTheme="minorHAnsi" w:eastAsiaTheme="minorEastAsia" w:hAnsiTheme="minorHAnsi"/>
          <w:caps w:val="0"/>
          <w:color w:val="auto"/>
          <w:sz w:val="22"/>
        </w:rPr>
      </w:pPr>
      <w:hyperlink w:anchor="_Toc53479522" w:history="1">
        <w:r w:rsidR="00623CBF" w:rsidRPr="00AB7681">
          <w:rPr>
            <w:rStyle w:val="Hyperlink"/>
          </w:rPr>
          <w:t>4.</w:t>
        </w:r>
        <w:r w:rsidR="00623CBF">
          <w:rPr>
            <w:rFonts w:asciiTheme="minorHAnsi" w:eastAsiaTheme="minorEastAsia" w:hAnsiTheme="minorHAnsi"/>
            <w:caps w:val="0"/>
            <w:color w:val="auto"/>
            <w:sz w:val="22"/>
          </w:rPr>
          <w:tab/>
        </w:r>
        <w:r w:rsidR="00623CBF" w:rsidRPr="00AB7681">
          <w:rPr>
            <w:rStyle w:val="Hyperlink"/>
          </w:rPr>
          <w:t>Conclusion</w:t>
        </w:r>
        <w:r w:rsidR="00623CBF">
          <w:rPr>
            <w:webHidden/>
          </w:rPr>
          <w:tab/>
        </w:r>
        <w:r w:rsidR="001775ED">
          <w:rPr>
            <w:webHidden/>
          </w:rPr>
          <w:t>25</w:t>
        </w:r>
      </w:hyperlink>
    </w:p>
    <w:p w14:paraId="2C63A7C4" w14:textId="4D75B4E7" w:rsidR="00623CBF" w:rsidRDefault="0088456A">
      <w:pPr>
        <w:pStyle w:val="TOC1"/>
        <w:rPr>
          <w:rFonts w:asciiTheme="minorHAnsi" w:eastAsiaTheme="minorEastAsia" w:hAnsiTheme="minorHAnsi"/>
          <w:caps w:val="0"/>
          <w:color w:val="auto"/>
          <w:sz w:val="22"/>
        </w:rPr>
      </w:pPr>
      <w:hyperlink w:anchor="_Toc53479524" w:history="1">
        <w:r w:rsidR="00623CBF" w:rsidRPr="00AB7681">
          <w:rPr>
            <w:rStyle w:val="Hyperlink"/>
          </w:rPr>
          <w:t>References</w:t>
        </w:r>
        <w:r w:rsidR="00623CBF">
          <w:rPr>
            <w:webHidden/>
          </w:rPr>
          <w:tab/>
        </w:r>
        <w:r w:rsidR="001775ED">
          <w:rPr>
            <w:webHidden/>
          </w:rPr>
          <w:t>27</w:t>
        </w:r>
      </w:hyperlink>
    </w:p>
    <w:p w14:paraId="429554FB" w14:textId="77777777" w:rsidR="00B76079" w:rsidRPr="00B76079" w:rsidRDefault="00F06C97" w:rsidP="00F06C97">
      <w:pPr>
        <w:spacing w:line="480" w:lineRule="auto"/>
        <w:jc w:val="right"/>
        <w:sectPr w:rsidR="00B76079" w:rsidRPr="00B76079" w:rsidSect="00B76079">
          <w:pgSz w:w="12240" w:h="15840"/>
          <w:pgMar w:top="1440" w:right="1440" w:bottom="1440" w:left="1440" w:header="720" w:footer="720" w:gutter="0"/>
          <w:cols w:space="720"/>
          <w:titlePg/>
          <w:docGrid w:linePitch="360"/>
        </w:sectPr>
      </w:pPr>
      <w:r>
        <w:fldChar w:fldCharType="end"/>
      </w:r>
    </w:p>
    <w:bookmarkStart w:id="1" w:name="_Toc45285594" w:displacedByCustomXml="next"/>
    <w:bookmarkStart w:id="2" w:name="_Toc45285615" w:displacedByCustomXml="next"/>
    <w:bookmarkStart w:id="3" w:name="_Toc45285707" w:displacedByCustomXml="next"/>
    <w:bookmarkStart w:id="4" w:name="_Toc45285794" w:displacedByCustomXml="next"/>
    <w:bookmarkStart w:id="5" w:name="_Toc53479511" w:displacedByCustomXml="next"/>
    <w:bookmarkStart w:id="6" w:name="_Toc45620805" w:displacedByCustomXml="next"/>
    <w:sdt>
      <w:sdtPr>
        <w:alias w:val="Abstract Heading (required, locked)"/>
        <w:tag w:val="Abstract Heading (required, locked)"/>
        <w:id w:val="258495791"/>
        <w:lock w:val="contentLocked"/>
        <w:placeholder>
          <w:docPart w:val="06DF69F888D9421FA60298F608C4F2FB"/>
        </w:placeholder>
      </w:sdtPr>
      <w:sdtEndPr/>
      <w:sdtContent>
        <w:p w14:paraId="75E9F061" w14:textId="77777777" w:rsidR="008942B4" w:rsidRDefault="008942B4" w:rsidP="008942B4">
          <w:pPr>
            <w:pStyle w:val="Heading1"/>
          </w:pPr>
          <w:r>
            <w:t>Abstract</w:t>
          </w:r>
        </w:p>
        <w:bookmarkEnd w:id="1" w:displacedByCustomXml="next"/>
        <w:bookmarkEnd w:id="2" w:displacedByCustomXml="next"/>
        <w:bookmarkEnd w:id="3" w:displacedByCustomXml="next"/>
        <w:bookmarkEnd w:id="4" w:displacedByCustomXml="next"/>
      </w:sdtContent>
    </w:sdt>
    <w:bookmarkEnd w:id="5" w:displacedByCustomXml="prev"/>
    <w:bookmarkEnd w:id="6" w:displacedByCustomXml="prev"/>
    <w:bookmarkStart w:id="7" w:name="_Hlk47968453" w:displacedByCustomXml="next"/>
    <w:bookmarkStart w:id="8" w:name="_Hlk47968209" w:displacedByCustomXml="next"/>
    <w:sdt>
      <w:sdtPr>
        <w:id w:val="-264241254"/>
        <w:lock w:val="contentLocked"/>
        <w:placeholder>
          <w:docPart w:val="06DF69F888D9421FA60298F608C4F2FB"/>
        </w:placeholder>
        <w:group/>
      </w:sdtPr>
      <w:sdtEndPr/>
      <w:sdtContent>
        <w:p w14:paraId="2AB7B938" w14:textId="54E62A8B" w:rsidR="008942B4" w:rsidRDefault="0088456A" w:rsidP="00C44ACE">
          <w:pPr>
            <w:pStyle w:val="CustomAbstractPage2"/>
          </w:pPr>
          <w:sdt>
            <w:sdtPr>
              <w:alias w:val="Thesis Title (2 of 2)"/>
              <w:tag w:val="Thesis Title (2 of 2)"/>
              <w:id w:val="1889832062"/>
              <w:lock w:val="sdtLocked"/>
              <w:placeholder>
                <w:docPart w:val="499031F84ED14F21B0A826848145B06B"/>
              </w:placeholder>
              <w15:color w:val="FF0000"/>
            </w:sdtPr>
            <w:sdtEndPr/>
            <w:sdtContent>
              <w:r w:rsidR="00693997">
                <w:t>Empirical</w:t>
              </w:r>
              <w:r w:rsidR="00666193">
                <w:t>ly</w:t>
              </w:r>
              <w:r w:rsidR="00693997">
                <w:t xml:space="preserve"> Modeling</w:t>
              </w:r>
              <w:r w:rsidR="00F04452">
                <w:t xml:space="preserve"> Hypervelocity Sabot Separation</w:t>
              </w:r>
            </w:sdtContent>
          </w:sdt>
        </w:p>
      </w:sdtContent>
    </w:sdt>
    <w:bookmarkEnd w:id="7" w:displacedByCustomXml="prev"/>
    <w:bookmarkEnd w:id="8" w:displacedByCustomXml="next"/>
    <w:sdt>
      <w:sdtPr>
        <w:id w:val="587821382"/>
        <w:lock w:val="contentLocked"/>
        <w:placeholder>
          <w:docPart w:val="06DF69F888D9421FA60298F608C4F2FB"/>
        </w:placeholder>
        <w:group/>
      </w:sdtPr>
      <w:sdtEndPr/>
      <w:sdtContent>
        <w:sdt>
          <w:sdtPr>
            <w:alias w:val="Author Names (4 of 4)"/>
            <w:tag w:val="Author Names (4 of 4)"/>
            <w:id w:val="-1896268893"/>
            <w:lock w:val="sdtLocked"/>
            <w:placeholder>
              <w:docPart w:val="A5719395F6114C3C9C84F90AD64F4821"/>
            </w:placeholder>
            <w15:color w:val="FF0000"/>
          </w:sdtPr>
          <w:sdtEndPr/>
          <w:sdtContent>
            <w:p w14:paraId="6549561C" w14:textId="61354A54" w:rsidR="008942B4" w:rsidRDefault="00F04452" w:rsidP="008942B4">
              <w:pPr>
                <w:pStyle w:val="CustomAbstractPage1"/>
              </w:pPr>
              <w:r>
                <w:t>James Leaverton</w:t>
              </w:r>
            </w:p>
          </w:sdtContent>
        </w:sdt>
      </w:sdtContent>
    </w:sdt>
    <w:p w14:paraId="497955ED" w14:textId="5E9296B0" w:rsidR="00E42BB1" w:rsidRPr="004E0B44" w:rsidRDefault="00E42BB1" w:rsidP="00E42BB1">
      <w:pPr>
        <w:pStyle w:val="CustomAbstractPage1"/>
      </w:pPr>
      <w:r>
        <w:t>Department</w:t>
      </w:r>
      <w:sdt>
        <w:sdtPr>
          <w:id w:val="724191566"/>
          <w:lock w:val="sdtContentLocked"/>
          <w:placeholder>
            <w:docPart w:val="240818AEB4D5406BA5883706505A9355"/>
          </w:placeholder>
          <w:group/>
        </w:sdtPr>
        <w:sdtEndPr/>
        <w:sdtContent>
          <w:r>
            <w:t xml:space="preserve"> of </w:t>
          </w:r>
        </w:sdtContent>
      </w:sdt>
      <w:sdt>
        <w:sdtPr>
          <w:alias w:val="Individual Primary Department OR Team Member 2 Department(s) (or remove line)"/>
          <w:tag w:val="Individual Primary Department OR Team Member 2 Department(s) (or remove line)"/>
          <w:id w:val="-1904285694"/>
          <w:lock w:val="sdtLocked"/>
          <w:placeholder>
            <w:docPart w:val="240818AEB4D5406BA5883706505A9355"/>
          </w:placeholder>
          <w15:color w:val="FF0000"/>
        </w:sdtPr>
        <w:sdtEndPr/>
        <w:sdtContent>
          <w:r w:rsidR="00F04452">
            <w:t>Mechanical Engineering</w:t>
          </w:r>
        </w:sdtContent>
      </w:sdt>
    </w:p>
    <w:sdt>
      <w:sdtPr>
        <w:id w:val="-1715806465"/>
        <w:lock w:val="sdtContentLocked"/>
        <w:placeholder>
          <w:docPart w:val="C195F3293558417A84C62E9EDAF756D0"/>
        </w:placeholder>
        <w:group/>
      </w:sdtPr>
      <w:sdtEndPr/>
      <w:sdtContent>
        <w:p w14:paraId="7D8D3BE7" w14:textId="77777777" w:rsidR="00545525" w:rsidRDefault="00545525" w:rsidP="00545525">
          <w:pPr>
            <w:pStyle w:val="CustomAbstractPage2"/>
          </w:pPr>
          <w:r>
            <w:t>Texas A&amp;M University</w:t>
          </w:r>
        </w:p>
      </w:sdtContent>
    </w:sdt>
    <w:p w14:paraId="2E400B19" w14:textId="5349B760" w:rsidR="00545525" w:rsidRDefault="0088456A" w:rsidP="00BB14B8">
      <w:pPr>
        <w:pStyle w:val="CustomAbstractPage1"/>
      </w:pPr>
      <w:sdt>
        <w:sdtPr>
          <w:id w:val="1789239452"/>
          <w:lock w:val="sdtContentLocked"/>
          <w:placeholder>
            <w:docPart w:val="C195F3293558417A84C62E9EDAF756D0"/>
          </w:placeholder>
          <w:group/>
        </w:sdtPr>
        <w:sdtEndPr/>
        <w:sdtContent>
          <w:r w:rsidR="00545525">
            <w:t>Research Faculty Advisor:</w:t>
          </w:r>
        </w:sdtContent>
      </w:sdt>
      <w:r w:rsidR="00545525">
        <w:t xml:space="preserve"> </w:t>
      </w:r>
      <w:sdt>
        <w:sdtPr>
          <w:alias w:val="Primary Faculty Advisor (2 of 2)"/>
          <w:tag w:val="Primary Faculty Advisor (2 of 2)"/>
          <w:id w:val="-1720892921"/>
          <w:lock w:val="sdtLocked"/>
          <w:placeholder>
            <w:docPart w:val="6F5F5D4381754517833272A2D67B37EF"/>
          </w:placeholder>
          <w15:color w:val="FF0000"/>
        </w:sdtPr>
        <w:sdtEndPr/>
        <w:sdtContent>
          <w:r w:rsidR="00F04452">
            <w:t>Dr. Thomas E. Lacy, Jr.</w:t>
          </w:r>
        </w:sdtContent>
      </w:sdt>
    </w:p>
    <w:p w14:paraId="69F6936C" w14:textId="3214782B" w:rsidR="00545525" w:rsidRDefault="008F08C2" w:rsidP="00BB14B8">
      <w:pPr>
        <w:pStyle w:val="CustomAbstractPage1"/>
      </w:pPr>
      <w:r>
        <w:t>Department</w:t>
      </w:r>
      <w:sdt>
        <w:sdtPr>
          <w:id w:val="-134640484"/>
          <w:lock w:val="sdtContentLocked"/>
          <w:placeholder>
            <w:docPart w:val="C195F3293558417A84C62E9EDAF756D0"/>
          </w:placeholder>
          <w:group/>
        </w:sdtPr>
        <w:sdtEndPr/>
        <w:sdtContent>
          <w:r>
            <w:t xml:space="preserve"> of</w:t>
          </w:r>
        </w:sdtContent>
      </w:sdt>
      <w:r>
        <w:t xml:space="preserve"> </w:t>
      </w:r>
      <w:sdt>
        <w:sdtPr>
          <w:alias w:val="Primary Faculty Advisor Department"/>
          <w:tag w:val="Primary Faculty Advisor Department"/>
          <w:id w:val="584114108"/>
          <w:lock w:val="sdtLocked"/>
          <w:placeholder>
            <w:docPart w:val="F5F2AF8EEE834668993F4B4016934A42"/>
          </w:placeholder>
          <w15:color w:val="FF0000"/>
        </w:sdtPr>
        <w:sdtEndPr>
          <w:rPr>
            <w:color w:val="auto"/>
          </w:rPr>
        </w:sdtEndPr>
        <w:sdtContent>
          <w:r w:rsidR="00F04452">
            <w:t>Mechanical Engineering</w:t>
          </w:r>
        </w:sdtContent>
      </w:sdt>
    </w:p>
    <w:sdt>
      <w:sdtPr>
        <w:id w:val="-670177987"/>
        <w:lock w:val="sdtContentLocked"/>
        <w:placeholder>
          <w:docPart w:val="C195F3293558417A84C62E9EDAF756D0"/>
        </w:placeholder>
        <w:group/>
      </w:sdtPr>
      <w:sdtEndPr/>
      <w:sdtContent>
        <w:p w14:paraId="3382922B" w14:textId="77777777" w:rsidR="00545525" w:rsidRDefault="00545525" w:rsidP="00545525">
          <w:pPr>
            <w:pStyle w:val="CustomAbstractPage2"/>
          </w:pPr>
          <w:r>
            <w:t>Texas A&amp;M University</w:t>
          </w:r>
        </w:p>
      </w:sdtContent>
    </w:sdt>
    <w:p w14:paraId="5A453632" w14:textId="5108659F" w:rsidR="00F04452" w:rsidRPr="006807EE" w:rsidRDefault="00F04452" w:rsidP="00025079">
      <w:pPr>
        <w:spacing w:line="480" w:lineRule="auto"/>
        <w:ind w:firstLine="720"/>
        <w:rPr>
          <w:rFonts w:cs="Times New Roman"/>
        </w:rPr>
      </w:pPr>
      <w:r w:rsidRPr="006807EE">
        <w:rPr>
          <w:rFonts w:cs="Times New Roman"/>
        </w:rPr>
        <w:t>The aerodynamic sabot discard process is crucial to the success of hypervelocity testing using less than ideal projectile launch properties or sub-caliber projectiles in smooth bore launchers. Achieving efficient sabot separation is integral to both reaching extreme velocities and capturing distinguishable impact phenomena during testing.</w:t>
      </w:r>
      <w:r>
        <w:rPr>
          <w:rFonts w:cs="Times New Roman"/>
        </w:rPr>
        <w:t xml:space="preserve"> </w:t>
      </w:r>
      <w:r w:rsidRPr="006807EE">
        <w:rPr>
          <w:rFonts w:cs="Times New Roman"/>
        </w:rPr>
        <w:t xml:space="preserve">In this </w:t>
      </w:r>
      <w:r w:rsidR="0087027B">
        <w:rPr>
          <w:rFonts w:cs="Times New Roman"/>
        </w:rPr>
        <w:t>study</w:t>
      </w:r>
      <w:r w:rsidRPr="006807EE">
        <w:rPr>
          <w:rFonts w:cs="Times New Roman"/>
        </w:rPr>
        <w:t>, the conical-cup discard technique is investigated for four-petal sabot packages carrying 2-8 mm diameter spherical projectiles launched with the state-of-the-art 2-stage light gas gun located in the Texas A&amp;M University Hypervelocity Impact Laboratory</w:t>
      </w:r>
      <w:r w:rsidR="00025079" w:rsidRPr="006807EE">
        <w:rPr>
          <w:rFonts w:cs="Times New Roman"/>
        </w:rPr>
        <w:t xml:space="preserve">. Image processing techniques are employed to convert images of sabot petal impacts to coordinate entities. The degree of separation for each entity is then characterized by the distance travelled in the radial direction away from the </w:t>
      </w:r>
      <w:r w:rsidR="00025079">
        <w:rPr>
          <w:rFonts w:cs="Times New Roman"/>
        </w:rPr>
        <w:t xml:space="preserve">projectile’s nominal launch trajectory. </w:t>
      </w:r>
      <w:r w:rsidR="0087027B">
        <w:rPr>
          <w:rFonts w:cs="Times New Roman"/>
        </w:rPr>
        <w:t>An e</w:t>
      </w:r>
      <w:r w:rsidRPr="006807EE">
        <w:rPr>
          <w:rFonts w:cs="Times New Roman"/>
        </w:rPr>
        <w:t>mpirical model</w:t>
      </w:r>
      <w:r w:rsidR="0023712B">
        <w:rPr>
          <w:rFonts w:cs="Times New Roman"/>
        </w:rPr>
        <w:t xml:space="preserve"> relating </w:t>
      </w:r>
      <w:r w:rsidRPr="006807EE">
        <w:rPr>
          <w:rFonts w:cs="Times New Roman"/>
        </w:rPr>
        <w:t xml:space="preserve">both environmental and launch parameters to the degree of sabot separation at a fixed distance from the muzzle </w:t>
      </w:r>
      <w:r w:rsidR="0023712B">
        <w:rPr>
          <w:rFonts w:cs="Times New Roman"/>
        </w:rPr>
        <w:t>is developed using polynomial regression</w:t>
      </w:r>
      <w:r w:rsidR="00025079">
        <w:rPr>
          <w:rFonts w:cs="Times New Roman"/>
        </w:rPr>
        <w:t>.</w:t>
      </w:r>
      <w:r w:rsidR="00C04AFB">
        <w:rPr>
          <w:rFonts w:cs="Times New Roman"/>
        </w:rPr>
        <w:t xml:space="preserve"> Projectile velocity, nitrogen atmosphere backfill pressure, and </w:t>
      </w:r>
      <w:r w:rsidR="008C3DC8">
        <w:rPr>
          <w:rFonts w:cs="Times New Roman"/>
        </w:rPr>
        <w:t xml:space="preserve">sabot geometry </w:t>
      </w:r>
      <w:r w:rsidR="00463005">
        <w:rPr>
          <w:rFonts w:cs="Times New Roman"/>
        </w:rPr>
        <w:t xml:space="preserve">are found to be significant regressors in predicting the degree of </w:t>
      </w:r>
      <w:r w:rsidR="00463005">
        <w:rPr>
          <w:rFonts w:cs="Times New Roman"/>
        </w:rPr>
        <w:lastRenderedPageBreak/>
        <w:t xml:space="preserve">separation. </w:t>
      </w:r>
      <w:r w:rsidR="001E22AA">
        <w:rPr>
          <w:rFonts w:cs="Times New Roman"/>
        </w:rPr>
        <w:t xml:space="preserve">Additional analysis is conducted to qualitatively understand the model in the context of </w:t>
      </w:r>
      <w:r w:rsidR="00C478FC">
        <w:rPr>
          <w:rFonts w:cs="Times New Roman"/>
        </w:rPr>
        <w:t xml:space="preserve">test results and aerodynamic laws. </w:t>
      </w:r>
    </w:p>
    <w:p w14:paraId="4E5FF061" w14:textId="71C2D3D3" w:rsidR="00545525" w:rsidRDefault="00545525" w:rsidP="00951F31">
      <w:pPr>
        <w:pStyle w:val="BodyParagraphIndent"/>
      </w:pPr>
      <w:r>
        <w:br w:type="page"/>
      </w:r>
    </w:p>
    <w:p w14:paraId="519593FA" w14:textId="77777777" w:rsidR="00545525" w:rsidRDefault="00545525" w:rsidP="002D75AE">
      <w:pPr>
        <w:pStyle w:val="Heading1"/>
      </w:pPr>
      <w:bookmarkStart w:id="9" w:name="_Toc45285595"/>
      <w:bookmarkStart w:id="10" w:name="_Toc45285616"/>
      <w:bookmarkStart w:id="11" w:name="_Toc45285708"/>
      <w:bookmarkStart w:id="12" w:name="_Toc45285795"/>
      <w:bookmarkStart w:id="13" w:name="_Toc53479512"/>
      <w:r w:rsidRPr="002D75AE">
        <w:lastRenderedPageBreak/>
        <w:t>Dedication</w:t>
      </w:r>
      <w:bookmarkEnd w:id="9"/>
      <w:bookmarkEnd w:id="10"/>
      <w:bookmarkEnd w:id="11"/>
      <w:bookmarkEnd w:id="12"/>
      <w:bookmarkEnd w:id="13"/>
    </w:p>
    <w:p w14:paraId="1EC48487" w14:textId="77777777" w:rsidR="00746B4D" w:rsidRDefault="00746B4D">
      <w:pPr>
        <w:spacing w:after="160" w:line="259" w:lineRule="auto"/>
      </w:pPr>
    </w:p>
    <w:p w14:paraId="1327FA1F" w14:textId="77777777" w:rsidR="00746B4D" w:rsidRDefault="00746B4D">
      <w:pPr>
        <w:spacing w:after="160" w:line="259" w:lineRule="auto"/>
      </w:pPr>
    </w:p>
    <w:p w14:paraId="180B1FDE" w14:textId="77777777" w:rsidR="00746B4D" w:rsidRDefault="00746B4D">
      <w:pPr>
        <w:spacing w:after="160" w:line="259" w:lineRule="auto"/>
      </w:pPr>
    </w:p>
    <w:p w14:paraId="08BF636F" w14:textId="77777777" w:rsidR="00746B4D" w:rsidRDefault="00746B4D">
      <w:pPr>
        <w:spacing w:after="160" w:line="259" w:lineRule="auto"/>
      </w:pPr>
    </w:p>
    <w:p w14:paraId="5712230A" w14:textId="77777777" w:rsidR="00746B4D" w:rsidRDefault="00746B4D">
      <w:pPr>
        <w:spacing w:after="160" w:line="259" w:lineRule="auto"/>
      </w:pPr>
    </w:p>
    <w:p w14:paraId="0011DF13" w14:textId="77777777" w:rsidR="002E5F63" w:rsidRDefault="002E5F63">
      <w:pPr>
        <w:spacing w:after="160" w:line="259" w:lineRule="auto"/>
      </w:pPr>
    </w:p>
    <w:p w14:paraId="5BE45410" w14:textId="77777777" w:rsidR="002E5F63" w:rsidRDefault="002E5F63">
      <w:pPr>
        <w:spacing w:after="160" w:line="259" w:lineRule="auto"/>
      </w:pPr>
    </w:p>
    <w:p w14:paraId="17848D25" w14:textId="77777777" w:rsidR="002E5F63" w:rsidRDefault="002E5F63">
      <w:pPr>
        <w:spacing w:after="160" w:line="259" w:lineRule="auto"/>
      </w:pPr>
    </w:p>
    <w:p w14:paraId="2D1ED94F" w14:textId="77777777" w:rsidR="002E5F63" w:rsidRDefault="002E5F63">
      <w:pPr>
        <w:spacing w:after="160" w:line="259" w:lineRule="auto"/>
      </w:pPr>
    </w:p>
    <w:p w14:paraId="38112C05" w14:textId="77777777" w:rsidR="002E5F63" w:rsidRDefault="002E5F63">
      <w:pPr>
        <w:spacing w:after="160" w:line="259" w:lineRule="auto"/>
      </w:pPr>
    </w:p>
    <w:p w14:paraId="7AD83ECB" w14:textId="77777777" w:rsidR="002E5F63" w:rsidRDefault="002E5F63">
      <w:pPr>
        <w:spacing w:after="160" w:line="259" w:lineRule="auto"/>
      </w:pPr>
    </w:p>
    <w:p w14:paraId="69333A79" w14:textId="565F45C3" w:rsidR="00545525" w:rsidRPr="00E87963" w:rsidRDefault="002E5F63" w:rsidP="002E5F63">
      <w:pPr>
        <w:spacing w:after="160" w:line="259" w:lineRule="auto"/>
        <w:jc w:val="center"/>
        <w:rPr>
          <w:i/>
          <w:iCs/>
        </w:rPr>
      </w:pPr>
      <w:r w:rsidRPr="00E87963">
        <w:rPr>
          <w:i/>
          <w:iCs/>
        </w:rPr>
        <w:t xml:space="preserve">For </w:t>
      </w:r>
      <w:r w:rsidR="00E87963" w:rsidRPr="00E87963">
        <w:rPr>
          <w:i/>
          <w:iCs/>
        </w:rPr>
        <w:t>Mike.</w:t>
      </w:r>
      <w:r w:rsidR="00545525" w:rsidRPr="00E87963">
        <w:rPr>
          <w:i/>
          <w:iCs/>
        </w:rPr>
        <w:br w:type="page"/>
      </w:r>
    </w:p>
    <w:bookmarkStart w:id="14" w:name="_Toc45285596" w:displacedByCustomXml="next"/>
    <w:bookmarkStart w:id="15" w:name="_Toc45285617" w:displacedByCustomXml="next"/>
    <w:bookmarkStart w:id="16" w:name="_Toc45285709" w:displacedByCustomXml="next"/>
    <w:bookmarkStart w:id="17" w:name="_Toc45285796" w:displacedByCustomXml="next"/>
    <w:bookmarkStart w:id="18" w:name="_Toc53479513" w:displacedByCustomXml="next"/>
    <w:sdt>
      <w:sdtPr>
        <w:alias w:val="Acknowledgements Heading (required, locked)"/>
        <w:tag w:val="Acknowledgements Heading (required, locked)"/>
        <w:id w:val="-79987751"/>
        <w:lock w:val="sdtContentLocked"/>
        <w:placeholder>
          <w:docPart w:val="C195F3293558417A84C62E9EDAF756D0"/>
        </w:placeholder>
      </w:sdtPr>
      <w:sdtEndPr/>
      <w:sdtContent>
        <w:p w14:paraId="6D5717FC" w14:textId="77777777" w:rsidR="00545525" w:rsidRDefault="00545525" w:rsidP="002D75AE">
          <w:pPr>
            <w:pStyle w:val="Heading1"/>
          </w:pPr>
          <w:r>
            <w:t>Acknowledgements</w:t>
          </w:r>
        </w:p>
        <w:bookmarkEnd w:id="14" w:displacedByCustomXml="next"/>
        <w:bookmarkEnd w:id="15" w:displacedByCustomXml="next"/>
        <w:bookmarkEnd w:id="16" w:displacedByCustomXml="next"/>
        <w:bookmarkEnd w:id="17" w:displacedByCustomXml="next"/>
      </w:sdtContent>
    </w:sdt>
    <w:bookmarkEnd w:id="18" w:displacedByCustomXml="prev"/>
    <w:sdt>
      <w:sdtPr>
        <w:rPr>
          <w:rStyle w:val="CharactersOnlyBold"/>
        </w:rPr>
        <w:alias w:val="Contributors Subheading (required, locked)"/>
        <w:tag w:val="Contributors Subheading (required, locked)"/>
        <w:id w:val="1444500176"/>
        <w:lock w:val="sdtContentLocked"/>
        <w:placeholder>
          <w:docPart w:val="C195F3293558417A84C62E9EDAF756D0"/>
        </w:placeholder>
      </w:sdtPr>
      <w:sdtEndPr>
        <w:rPr>
          <w:rStyle w:val="CharactersOnlyBold"/>
        </w:rPr>
      </w:sdtEndPr>
      <w:sdtContent>
        <w:p w14:paraId="4F7E01EF" w14:textId="77777777" w:rsidR="00545525" w:rsidRPr="00D91877" w:rsidRDefault="00545525" w:rsidP="008C02AF">
          <w:pPr>
            <w:pStyle w:val="BodyParagraphNoIndent"/>
            <w:rPr>
              <w:rStyle w:val="CharactersOnlyBold"/>
            </w:rPr>
          </w:pPr>
          <w:r w:rsidRPr="00D91877">
            <w:rPr>
              <w:rStyle w:val="CharactersOnlyBold"/>
            </w:rPr>
            <w:t>Contributors</w:t>
          </w:r>
        </w:p>
      </w:sdtContent>
    </w:sdt>
    <w:p w14:paraId="301D0F4F" w14:textId="5642464E" w:rsidR="00545525" w:rsidRPr="00545525" w:rsidRDefault="00545525" w:rsidP="00545525">
      <w:pPr>
        <w:pStyle w:val="BodyParagraphIndent"/>
      </w:pPr>
      <w:r w:rsidRPr="00545525">
        <w:t xml:space="preserve">I would like to thank my faculty advisor, Dr. </w:t>
      </w:r>
      <w:r w:rsidR="00960736">
        <w:t>Lacy for</w:t>
      </w:r>
      <w:r w:rsidR="00F76025">
        <w:t xml:space="preserve"> providing me every resource I needed to succeed: not just in this </w:t>
      </w:r>
      <w:r w:rsidR="008D0EC8">
        <w:t>study</w:t>
      </w:r>
      <w:r w:rsidR="003E4E27">
        <w:t xml:space="preserve">, but </w:t>
      </w:r>
      <w:r w:rsidR="009C0052">
        <w:t>throughout my entire ten</w:t>
      </w:r>
      <w:r w:rsidR="008C51AF">
        <w:t>u</w:t>
      </w:r>
      <w:r w:rsidR="009C0052">
        <w:t>r</w:t>
      </w:r>
      <w:r w:rsidR="008C51AF">
        <w:t>e</w:t>
      </w:r>
      <w:r w:rsidR="009C0052">
        <w:t xml:space="preserve"> in the Hypervelocity Impact Lab. </w:t>
      </w:r>
    </w:p>
    <w:p w14:paraId="26F9B75D" w14:textId="1C9D8EDE" w:rsidR="008C51AF" w:rsidRDefault="000D2EF7" w:rsidP="008C51AF">
      <w:pPr>
        <w:pStyle w:val="BodyParagraphIndent"/>
      </w:pPr>
      <w:r>
        <w:t xml:space="preserve">I would also like to thank Dr. </w:t>
      </w:r>
      <w:r w:rsidR="00404F2A">
        <w:t xml:space="preserve">Raj </w:t>
      </w:r>
      <w:r>
        <w:t xml:space="preserve">Kota, </w:t>
      </w:r>
      <w:r w:rsidR="0042702F">
        <w:t xml:space="preserve">Jacob Rogers, Paul Mead, Aniket Mote, and </w:t>
      </w:r>
      <w:r w:rsidR="00404F2A">
        <w:t>all</w:t>
      </w:r>
      <w:r w:rsidR="0042702F">
        <w:t xml:space="preserve"> my other colleagues in the Hypervelocity Impact Lab for </w:t>
      </w:r>
      <w:r w:rsidR="00404F2A">
        <w:t>their continued guidance and support.</w:t>
      </w:r>
      <w:r w:rsidR="008C51AF">
        <w:t xml:space="preserve"> </w:t>
      </w:r>
      <w:r w:rsidR="00F07126">
        <w:t xml:space="preserve">I am especially grateful to Paul Mead for his help in the data collection for this project. </w:t>
      </w:r>
    </w:p>
    <w:p w14:paraId="4ECB5164" w14:textId="54581407" w:rsidR="00404F2A" w:rsidRPr="00545525" w:rsidRDefault="00404F2A" w:rsidP="00545525">
      <w:pPr>
        <w:pStyle w:val="BodyParagraphIndent"/>
      </w:pPr>
      <w:r>
        <w:t xml:space="preserve">Finally, thanks to </w:t>
      </w:r>
      <w:r w:rsidR="001B120E">
        <w:t xml:space="preserve">Zach </w:t>
      </w:r>
      <w:proofErr w:type="spellStart"/>
      <w:r w:rsidR="00145FF4">
        <w:t>Wantz</w:t>
      </w:r>
      <w:proofErr w:type="spellEnd"/>
      <w:r w:rsidR="008E2AE7">
        <w:t xml:space="preserve"> of Physics Applications Inc. for his </w:t>
      </w:r>
      <w:r w:rsidR="00D771C9">
        <w:t xml:space="preserve">ideas and help in the creation of this project. </w:t>
      </w:r>
    </w:p>
    <w:p w14:paraId="0E41269B" w14:textId="39EEA4A8" w:rsidR="00545525" w:rsidRPr="00545525" w:rsidRDefault="0061120D" w:rsidP="00545525">
      <w:pPr>
        <w:pStyle w:val="BodyParagraphIndent"/>
      </w:pPr>
      <w:r>
        <w:t xml:space="preserve">All hypervelocity empirical data used in this thesis is sourced from the Hypervelocity Impact Lab’s 2-stage light gas gun located at the Center for Infrastructure Renewal </w:t>
      </w:r>
      <w:r w:rsidR="001C7038">
        <w:t>on Texas A&amp;M University’s RELLIS campus.</w:t>
      </w:r>
    </w:p>
    <w:p w14:paraId="7472C61F" w14:textId="7C271F14" w:rsidR="00545525" w:rsidRPr="00545525" w:rsidRDefault="00545525" w:rsidP="00545525">
      <w:pPr>
        <w:pStyle w:val="BodyParagraphIndent"/>
      </w:pPr>
      <w:r w:rsidRPr="00545525">
        <w:t xml:space="preserve">All other work conducted for the thesis was completed by the student independently. </w:t>
      </w:r>
    </w:p>
    <w:sdt>
      <w:sdtPr>
        <w:rPr>
          <w:rStyle w:val="CharactersOnlyBold"/>
        </w:rPr>
        <w:alias w:val="Funding Sources Subheading (required, locked)"/>
        <w:tag w:val="Funding Sources Subheading (required, locked)"/>
        <w:id w:val="690035922"/>
        <w:lock w:val="sdtContentLocked"/>
        <w:placeholder>
          <w:docPart w:val="C195F3293558417A84C62E9EDAF756D0"/>
        </w:placeholder>
      </w:sdtPr>
      <w:sdtEndPr>
        <w:rPr>
          <w:rStyle w:val="CharactersOnlyBold"/>
        </w:rPr>
      </w:sdtEndPr>
      <w:sdtContent>
        <w:p w14:paraId="72278DD7" w14:textId="77777777" w:rsidR="00545525" w:rsidRPr="00D91877" w:rsidRDefault="00545525" w:rsidP="008C02AF">
          <w:pPr>
            <w:pStyle w:val="BodyParagraphNoIndent"/>
            <w:rPr>
              <w:rStyle w:val="CharactersOnlyBold"/>
            </w:rPr>
          </w:pPr>
          <w:r w:rsidRPr="00D91877">
            <w:rPr>
              <w:rStyle w:val="CharactersOnlyBold"/>
            </w:rPr>
            <w:t>Funding Sources</w:t>
          </w:r>
        </w:p>
      </w:sdtContent>
    </w:sdt>
    <w:p w14:paraId="4CC2C08F" w14:textId="6F65E4C1" w:rsidR="00281136" w:rsidRDefault="00545525" w:rsidP="0097311B">
      <w:pPr>
        <w:pStyle w:val="BodyParagraphIndent"/>
      </w:pPr>
      <w:r w:rsidRPr="00545525">
        <w:t xml:space="preserve">Undergraduate research </w:t>
      </w:r>
      <w:r w:rsidR="003A14D7">
        <w:t xml:space="preserve">through the Hypervelocity Impact Laboratory was </w:t>
      </w:r>
      <w:r w:rsidRPr="00545525">
        <w:t xml:space="preserve">supported by </w:t>
      </w:r>
      <w:r w:rsidR="004F134E">
        <w:t xml:space="preserve">the U.S. Army Futures Command through the cooperative agreement between Texas A&amp;M University and the Army Research Laboratory. No other </w:t>
      </w:r>
      <w:r w:rsidR="003A14D7">
        <w:t xml:space="preserve">funding contributions were used for this </w:t>
      </w:r>
      <w:r w:rsidR="00E3227D">
        <w:t>research.</w:t>
      </w:r>
      <w:r w:rsidR="003A14D7">
        <w:t xml:space="preserve"> </w:t>
      </w:r>
    </w:p>
    <w:p w14:paraId="3305BB85" w14:textId="77777777" w:rsidR="00281136" w:rsidRDefault="00281136">
      <w:pPr>
        <w:spacing w:after="160" w:line="259" w:lineRule="auto"/>
      </w:pPr>
      <w:r>
        <w:br w:type="page"/>
      </w:r>
    </w:p>
    <w:p w14:paraId="0F8EABEA" w14:textId="77777777" w:rsidR="00281136" w:rsidRDefault="00281136" w:rsidP="0097311B">
      <w:pPr>
        <w:pStyle w:val="BodyParagraphIndent"/>
      </w:pPr>
    </w:p>
    <w:p w14:paraId="666202B1" w14:textId="2D031405" w:rsidR="00281136" w:rsidRDefault="00281136" w:rsidP="00281136">
      <w:pPr>
        <w:pStyle w:val="Heading2"/>
      </w:pPr>
      <w:r>
        <w:t>Introduction</w:t>
      </w:r>
    </w:p>
    <w:p w14:paraId="25376EA2" w14:textId="77777777" w:rsidR="00281136" w:rsidRDefault="00281136" w:rsidP="00281136">
      <w:pPr>
        <w:spacing w:line="480" w:lineRule="auto"/>
        <w:ind w:firstLine="720"/>
        <w:rPr>
          <w:rFonts w:cs="Times New Roman"/>
          <w:szCs w:val="24"/>
        </w:rPr>
      </w:pPr>
      <w:r>
        <w:rPr>
          <w:rFonts w:cs="Times New Roman"/>
          <w:szCs w:val="24"/>
        </w:rPr>
        <w:t xml:space="preserve">Recent developments in hypersonic capabilities by the United States’ foreign adversaries [1], along with the increasing amount of man-made orbital debris (MMOD) [6], are creating a demand in the scientific community for hypervelocity impact (HVI) investigations. Hypervelocity impact occurs when a projectile with a relative velocity greatly exceeding the standard temperature and pressure speed of sound (commonly defined as greater than Mach 5 or ~2000 m/s) [2], impacts a material or structure. Defending against these HVIs is crucial as even microscopic projectiles traveling at hypervelocity pose a serious threat [3-6]. Due to these threats, developing structural materials to protect against HVIs is vital to the security of our nation. </w:t>
      </w:r>
    </w:p>
    <w:p w14:paraId="5A9BF68C" w14:textId="77777777" w:rsidR="00281136" w:rsidRDefault="00281136" w:rsidP="00281136">
      <w:pPr>
        <w:spacing w:line="480" w:lineRule="auto"/>
        <w:ind w:firstLine="720"/>
        <w:rPr>
          <w:rFonts w:cs="Times New Roman"/>
          <w:szCs w:val="24"/>
        </w:rPr>
      </w:pPr>
      <w:r>
        <w:rPr>
          <w:rFonts w:cs="Times New Roman"/>
          <w:szCs w:val="24"/>
        </w:rPr>
        <w:t xml:space="preserve">The Hypervelocity Impact Laboratory (HVIL) at Texas A&amp;M University conducts research to enable unique high strain-rate materials characterization along with multiscale numerical model development and implementation. The HVIL features a robust testbed for the development and testing of materials to mitigate HVIs. Experiments are conducted using a state-of-the-art 2-stage light gas gun (2SLGG) capable of launching 2-10 mm diameter projectiles at velocities in the range of 2-8 km/s. The 2SLGG is equipped with a high-speed camera capable of filming up to 10 million frames per second, as well as other diagnostic equipment such as a flash X-Ray system, a high-speed thermal imaging camera, an </w:t>
      </w:r>
      <w:proofErr w:type="spellStart"/>
      <w:r>
        <w:rPr>
          <w:rFonts w:cs="Times New Roman"/>
          <w:szCs w:val="24"/>
        </w:rPr>
        <w:t>AMOtronics</w:t>
      </w:r>
      <w:proofErr w:type="spellEnd"/>
      <w:r>
        <w:rPr>
          <w:rFonts w:cs="Times New Roman"/>
          <w:szCs w:val="24"/>
        </w:rPr>
        <w:t xml:space="preserve"> Transient Recorder system, and a photon Doppler velocimetry system. This highly capable in-situ diagnostic setup allows for the comprehensive study of hypervelocity impact phenomena.</w:t>
      </w:r>
    </w:p>
    <w:p w14:paraId="2C4E2D74" w14:textId="31D7740F" w:rsidR="00281136" w:rsidRDefault="00BE0D76" w:rsidP="00281136">
      <w:pPr>
        <w:spacing w:line="480" w:lineRule="auto"/>
        <w:ind w:firstLine="720"/>
        <w:rPr>
          <w:rFonts w:cs="Times New Roman"/>
          <w:szCs w:val="24"/>
        </w:rPr>
      </w:pPr>
      <w:r w:rsidRPr="00227A74">
        <w:rPr>
          <w:rFonts w:cs="Times New Roman"/>
          <w:noProof/>
          <w:szCs w:val="24"/>
        </w:rPr>
        <w:lastRenderedPageBreak/>
        <mc:AlternateContent>
          <mc:Choice Requires="wpg">
            <w:drawing>
              <wp:anchor distT="0" distB="0" distL="114300" distR="114300" simplePos="0" relativeHeight="251671552" behindDoc="0" locked="0" layoutInCell="1" allowOverlap="1" wp14:anchorId="6C3E3D55" wp14:editId="772DDC9E">
                <wp:simplePos x="0" y="0"/>
                <wp:positionH relativeFrom="column">
                  <wp:posOffset>0</wp:posOffset>
                </wp:positionH>
                <wp:positionV relativeFrom="paragraph">
                  <wp:posOffset>4594578</wp:posOffset>
                </wp:positionV>
                <wp:extent cx="5943600" cy="1331595"/>
                <wp:effectExtent l="0" t="0" r="0" b="40005"/>
                <wp:wrapTopAndBottom/>
                <wp:docPr id="31" name="Group 10"/>
                <wp:cNvGraphicFramePr/>
                <a:graphic xmlns:a="http://schemas.openxmlformats.org/drawingml/2006/main">
                  <a:graphicData uri="http://schemas.microsoft.com/office/word/2010/wordprocessingGroup">
                    <wpg:wgp>
                      <wpg:cNvGrpSpPr/>
                      <wpg:grpSpPr>
                        <a:xfrm>
                          <a:off x="0" y="0"/>
                          <a:ext cx="5943600" cy="1331595"/>
                          <a:chOff x="-300659" y="-120215"/>
                          <a:chExt cx="10712437" cy="2401070"/>
                        </a:xfrm>
                      </wpg:grpSpPr>
                      <pic:pic xmlns:pic="http://schemas.openxmlformats.org/drawingml/2006/picture">
                        <pic:nvPicPr>
                          <pic:cNvPr id="32" name="Picture 32" descr="A picture containing table&#10;&#10;Description automatically generated"/>
                          <pic:cNvPicPr>
                            <a:picLocks noChangeAspect="1"/>
                          </pic:cNvPicPr>
                        </pic:nvPicPr>
                        <pic:blipFill rotWithShape="1">
                          <a:blip r:embed="rId9" cstate="print">
                            <a:extLst>
                              <a:ext uri="{28A0092B-C50C-407E-A947-70E740481C1C}">
                                <a14:useLocalDpi xmlns:a14="http://schemas.microsoft.com/office/drawing/2010/main"/>
                              </a:ext>
                            </a:extLst>
                          </a:blip>
                          <a:srcRect/>
                          <a:stretch/>
                        </pic:blipFill>
                        <pic:spPr>
                          <a:xfrm>
                            <a:off x="221162" y="165612"/>
                            <a:ext cx="9906001" cy="2052179"/>
                          </a:xfrm>
                          <a:prstGeom prst="rect">
                            <a:avLst/>
                          </a:prstGeom>
                        </pic:spPr>
                      </pic:pic>
                      <wps:wsp>
                        <wps:cNvPr id="33" name="Straight Arrow Connector 33"/>
                        <wps:cNvCnPr>
                          <a:cxnSpLocks/>
                        </wps:cNvCnPr>
                        <wps:spPr>
                          <a:xfrm flipH="1">
                            <a:off x="241172" y="2100543"/>
                            <a:ext cx="9885992" cy="0"/>
                          </a:xfrm>
                          <a:prstGeom prst="straightConnector1">
                            <a:avLst/>
                          </a:prstGeom>
                          <a:ln w="15875">
                            <a:solidFill>
                              <a:schemeClr val="tx1"/>
                            </a:solidFill>
                            <a:prstDash val="sysDot"/>
                            <a:headEnd type="triangle" w="sm" len="lg"/>
                            <a:tailEnd type="triangle" w="sm" len="lg"/>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cxnSpLocks/>
                        </wps:cNvCnPr>
                        <wps:spPr>
                          <a:xfrm flipH="1">
                            <a:off x="59797" y="229494"/>
                            <a:ext cx="833322" cy="0"/>
                          </a:xfrm>
                          <a:prstGeom prst="straightConnector1">
                            <a:avLst/>
                          </a:prstGeom>
                          <a:ln w="254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35" name="Rectangle 35"/>
                        <wps:cNvSpPr/>
                        <wps:spPr>
                          <a:xfrm rot="5400000">
                            <a:off x="351157" y="-772031"/>
                            <a:ext cx="349705" cy="1653337"/>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5810F4F9" w14:textId="77777777" w:rsidR="00281136" w:rsidRPr="00227A74" w:rsidRDefault="00281136" w:rsidP="00281136">
                              <w:pPr>
                                <w:jc w:val="center"/>
                                <w:rPr>
                                  <w:rFonts w:eastAsia="Helvetica Neue" w:cs="Times New Roman"/>
                                  <w:b/>
                                  <w:bCs/>
                                  <w:kern w:val="24"/>
                                  <w:sz w:val="18"/>
                                  <w:szCs w:val="18"/>
                                </w:rPr>
                              </w:pPr>
                              <w:r w:rsidRPr="00227A74">
                                <w:rPr>
                                  <w:rFonts w:eastAsia="Helvetica Neue" w:cs="Times New Roman"/>
                                  <w:b/>
                                  <w:bCs/>
                                  <w:kern w:val="24"/>
                                  <w:sz w:val="18"/>
                                  <w:szCs w:val="18"/>
                                </w:rPr>
                                <w:t>Downrange</w:t>
                              </w:r>
                            </w:p>
                          </w:txbxContent>
                        </wps:txbx>
                        <wps:bodyPr vert="vert270" lIns="0" tIns="0" rIns="0" bIns="0" rtlCol="0" anchor="ctr"/>
                      </wps:wsp>
                      <wps:wsp>
                        <wps:cNvPr id="36" name="Rectangle 36"/>
                        <wps:cNvSpPr/>
                        <wps:spPr>
                          <a:xfrm rot="5400000" flipH="1">
                            <a:off x="9521396" y="-495702"/>
                            <a:ext cx="348232" cy="1116221"/>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1D92DB09" w14:textId="77777777" w:rsidR="00281136" w:rsidRPr="00227A74" w:rsidRDefault="00281136" w:rsidP="00281136">
                              <w:pPr>
                                <w:jc w:val="center"/>
                                <w:rPr>
                                  <w:rFonts w:eastAsia="Helvetica Neue" w:cs="Times New Roman"/>
                                  <w:b/>
                                  <w:bCs/>
                                  <w:kern w:val="24"/>
                                  <w:sz w:val="18"/>
                                  <w:szCs w:val="18"/>
                                </w:rPr>
                              </w:pPr>
                              <w:r w:rsidRPr="00227A74">
                                <w:rPr>
                                  <w:rFonts w:eastAsia="Helvetica Neue" w:cs="Times New Roman"/>
                                  <w:b/>
                                  <w:bCs/>
                                  <w:kern w:val="24"/>
                                  <w:sz w:val="18"/>
                                  <w:szCs w:val="18"/>
                                </w:rPr>
                                <w:t>Uprange</w:t>
                              </w:r>
                            </w:p>
                          </w:txbxContent>
                        </wps:txbx>
                        <wps:bodyPr vert="vert270" lIns="0" tIns="0" rIns="0" bIns="0" rtlCol="0" anchor="ctr"/>
                      </wps:wsp>
                      <wps:wsp>
                        <wps:cNvPr id="37" name="Rectangle 37"/>
                        <wps:cNvSpPr/>
                        <wps:spPr>
                          <a:xfrm rot="5400000">
                            <a:off x="934833" y="-224055"/>
                            <a:ext cx="305643" cy="1226723"/>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25E9B54C"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Target Tank</w:t>
                              </w:r>
                            </w:p>
                          </w:txbxContent>
                        </wps:txbx>
                        <wps:bodyPr vert="vert270" lIns="0" tIns="0" rIns="0" bIns="0" rtlCol="0" anchor="ctr"/>
                      </wps:wsp>
                      <wps:wsp>
                        <wps:cNvPr id="38" name="Rectangle 38"/>
                        <wps:cNvSpPr/>
                        <wps:spPr>
                          <a:xfrm rot="5400000" flipH="1">
                            <a:off x="3264349" y="-246100"/>
                            <a:ext cx="233806" cy="1199261"/>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11DCF3F6"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Blast Tank</w:t>
                              </w:r>
                            </w:p>
                          </w:txbxContent>
                        </wps:txbx>
                        <wps:bodyPr vert="vert270" lIns="0" tIns="0" rIns="0" bIns="0" rtlCol="0" anchor="ctr"/>
                      </wps:wsp>
                      <wps:wsp>
                        <wps:cNvPr id="39" name="Rectangle 39"/>
                        <wps:cNvSpPr/>
                        <wps:spPr>
                          <a:xfrm rot="5400000">
                            <a:off x="5242933" y="-169462"/>
                            <a:ext cx="428082" cy="1240042"/>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6487E58E"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Flight Tube</w:t>
                              </w:r>
                            </w:p>
                          </w:txbxContent>
                        </wps:txbx>
                        <wps:bodyPr vert="vert270" lIns="0" tIns="0" rIns="0" bIns="0" rtlCol="0" anchor="ctr"/>
                      </wps:wsp>
                      <wps:wsp>
                        <wps:cNvPr id="40" name="Rectangle 40"/>
                        <wps:cNvSpPr/>
                        <wps:spPr>
                          <a:xfrm rot="5400000" flipH="1">
                            <a:off x="6760290" y="-242118"/>
                            <a:ext cx="464630" cy="1407821"/>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4C7E5379"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Central Breech</w:t>
                              </w:r>
                            </w:p>
                          </w:txbxContent>
                        </wps:txbx>
                        <wps:bodyPr vert="vert270" lIns="0" tIns="0" rIns="0" bIns="0" rtlCol="0" anchor="ctr"/>
                      </wps:wsp>
                      <wps:wsp>
                        <wps:cNvPr id="41" name="Rectangle 41"/>
                        <wps:cNvSpPr/>
                        <wps:spPr>
                          <a:xfrm rot="5400000" flipH="1">
                            <a:off x="8090714" y="-68484"/>
                            <a:ext cx="477880" cy="1088144"/>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25552F76"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Pump Tube</w:t>
                              </w:r>
                            </w:p>
                          </w:txbxContent>
                        </wps:txbx>
                        <wps:bodyPr vert="vert270" lIns="0" tIns="0" rIns="0" bIns="0" rtlCol="0" anchor="ctr"/>
                      </wps:wsp>
                      <wps:wsp>
                        <wps:cNvPr id="42" name="Rectangle 42"/>
                        <wps:cNvSpPr/>
                        <wps:spPr>
                          <a:xfrm rot="5400000" flipH="1">
                            <a:off x="9534670" y="-246213"/>
                            <a:ext cx="387017" cy="1367199"/>
                          </a:xfrm>
                          <a:prstGeom prst="rect">
                            <a:avLst/>
                          </a:prstGeom>
                          <a:noFill/>
                          <a:ln w="9525">
                            <a:noFill/>
                          </a:ln>
                          <a:effectLst/>
                        </wps:spPr>
                        <wps:style>
                          <a:lnRef idx="1">
                            <a:schemeClr val="accent1"/>
                          </a:lnRef>
                          <a:fillRef idx="3">
                            <a:schemeClr val="accent1"/>
                          </a:fillRef>
                          <a:effectRef idx="2">
                            <a:schemeClr val="accent1"/>
                          </a:effectRef>
                          <a:fontRef idx="minor">
                            <a:schemeClr val="lt1"/>
                          </a:fontRef>
                        </wps:style>
                        <wps:txbx>
                          <w:txbxContent>
                            <w:p w14:paraId="500A87ED"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Powder Breech</w:t>
                              </w:r>
                            </w:p>
                          </w:txbxContent>
                        </wps:txbx>
                        <wps:bodyPr vert="vert270" lIns="0" tIns="0" rIns="0" bIns="0" rtlCol="0" anchor="ctr"/>
                      </wps:wsp>
                      <wps:wsp>
                        <wps:cNvPr id="43" name="Rectangle 43"/>
                        <wps:cNvSpPr/>
                        <wps:spPr>
                          <a:xfrm rot="5400000" flipH="1">
                            <a:off x="5005334" y="1619095"/>
                            <a:ext cx="347729" cy="975791"/>
                          </a:xfrm>
                          <a:prstGeom prst="rect">
                            <a:avLst/>
                          </a:prstGeom>
                          <a:solidFill>
                            <a:schemeClr val="bg1"/>
                          </a:solidFill>
                          <a:ln w="9525">
                            <a:noFill/>
                          </a:ln>
                          <a:effectLst/>
                        </wps:spPr>
                        <wps:style>
                          <a:lnRef idx="1">
                            <a:schemeClr val="accent1"/>
                          </a:lnRef>
                          <a:fillRef idx="3">
                            <a:schemeClr val="accent1"/>
                          </a:fillRef>
                          <a:effectRef idx="2">
                            <a:schemeClr val="accent1"/>
                          </a:effectRef>
                          <a:fontRef idx="minor">
                            <a:schemeClr val="lt1"/>
                          </a:fontRef>
                        </wps:style>
                        <wps:txbx>
                          <w:txbxContent>
                            <w:p w14:paraId="3F0D6291"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13.7 m</w:t>
                              </w:r>
                            </w:p>
                          </w:txbxContent>
                        </wps:txbx>
                        <wps:bodyPr vert="vert270" lIns="0" tIns="0" rIns="0" bIns="0" rtlCol="0" anchor="ctr"/>
                      </wps:wsp>
                      <wps:wsp>
                        <wps:cNvPr id="44" name="Straight Arrow Connector 44"/>
                        <wps:cNvCnPr>
                          <a:cxnSpLocks/>
                        </wps:cNvCnPr>
                        <wps:spPr>
                          <a:xfrm>
                            <a:off x="94700" y="665154"/>
                            <a:ext cx="0" cy="885825"/>
                          </a:xfrm>
                          <a:prstGeom prst="straightConnector1">
                            <a:avLst/>
                          </a:prstGeom>
                          <a:ln w="19050">
                            <a:solidFill>
                              <a:schemeClr val="tx1"/>
                            </a:solidFill>
                            <a:headEnd type="triangle" w="sm" len="lg"/>
                            <a:tailEnd type="triangle" w="sm" len="lg"/>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49372" y="780984"/>
                            <a:ext cx="309180" cy="553068"/>
                          </a:xfrm>
                          <a:prstGeom prst="rect">
                            <a:avLst/>
                          </a:prstGeom>
                          <a:solidFill>
                            <a:schemeClr val="bg1"/>
                          </a:solidFill>
                          <a:ln w="9525">
                            <a:noFill/>
                          </a:ln>
                          <a:effectLst/>
                        </wps:spPr>
                        <wps:style>
                          <a:lnRef idx="1">
                            <a:schemeClr val="accent1"/>
                          </a:lnRef>
                          <a:fillRef idx="3">
                            <a:schemeClr val="accent1"/>
                          </a:fillRef>
                          <a:effectRef idx="2">
                            <a:schemeClr val="accent1"/>
                          </a:effectRef>
                          <a:fontRef idx="minor">
                            <a:schemeClr val="lt1"/>
                          </a:fontRef>
                        </wps:style>
                        <wps:txbx>
                          <w:txbxContent>
                            <w:p w14:paraId="7F8B3BD9"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1.2 m</w:t>
                              </w:r>
                            </w:p>
                          </w:txbxContent>
                        </wps:txbx>
                        <wps:bodyPr vert="vert270" lIns="0" tIns="0" rIns="0" bIns="0" rtlCol="0" anchor="ctr"/>
                      </wps:wsp>
                      <wps:wsp>
                        <wps:cNvPr id="46" name="Straight Arrow Connector 46"/>
                        <wps:cNvCnPr>
                          <a:cxnSpLocks/>
                        </wps:cNvCnPr>
                        <wps:spPr>
                          <a:xfrm flipV="1">
                            <a:off x="10127163" y="2046068"/>
                            <a:ext cx="0" cy="109390"/>
                          </a:xfrm>
                          <a:prstGeom prst="straightConnector1">
                            <a:avLst/>
                          </a:prstGeom>
                          <a:ln w="19050">
                            <a:solidFill>
                              <a:schemeClr val="tx1"/>
                            </a:solidFill>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flipV="1">
                            <a:off x="241172" y="2046068"/>
                            <a:ext cx="0" cy="109390"/>
                          </a:xfrm>
                          <a:prstGeom prst="straightConnector1">
                            <a:avLst/>
                          </a:prstGeom>
                          <a:ln w="19050">
                            <a:solidFill>
                              <a:schemeClr val="tx1"/>
                            </a:solidFill>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a:off x="39991" y="1557981"/>
                            <a:ext cx="109419" cy="0"/>
                          </a:xfrm>
                          <a:prstGeom prst="straightConnector1">
                            <a:avLst/>
                          </a:prstGeom>
                          <a:ln w="19050">
                            <a:solidFill>
                              <a:schemeClr val="tx1"/>
                            </a:solidFill>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cxnSpLocks/>
                        </wps:cNvCnPr>
                        <wps:spPr>
                          <a:xfrm>
                            <a:off x="39991" y="656830"/>
                            <a:ext cx="109419" cy="0"/>
                          </a:xfrm>
                          <a:prstGeom prst="straightConnector1">
                            <a:avLst/>
                          </a:prstGeom>
                          <a:ln w="19050">
                            <a:solidFill>
                              <a:schemeClr val="tx1"/>
                            </a:solidFill>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cxnSpLocks/>
                        </wps:cNvCnPr>
                        <wps:spPr>
                          <a:xfrm>
                            <a:off x="9296976" y="229494"/>
                            <a:ext cx="814582" cy="0"/>
                          </a:xfrm>
                          <a:prstGeom prst="straightConnector1">
                            <a:avLst/>
                          </a:prstGeom>
                          <a:ln w="254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3E3D55" id="Group 10" o:spid="_x0000_s1026" style="position:absolute;left:0;text-align:left;margin-left:0;margin-top:361.8pt;width:468pt;height:104.85pt;z-index:251671552" coordorigin="-3006,-1202" coordsize="10712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alt="A picture containing table&#10;&#10;Description automatically generated" style="position:absolute;left:2211;top:1656;width:99060;height:20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">
                  <v:imagedata r:id="rId10" o:title="A picture containing table&#10;&#10;Description automatically generated"/>
                </v:shape>
                <v:shapetype id="_x0000_t32" coordsize="21600,21600" o:spt="32" o:oned="t" path="m,l21600,21600e" filled="f">
                  <v:path arrowok="t" fillok="f" o:connecttype="none"/>
                  <o:lock v:ext="edit" shapetype="t"/>
                </v:shapetype>
                <v:shape id="Straight Arrow Connector 33" o:spid="_x0000_s1028" type="#_x0000_t32" style="position:absolute;left:2411;top:21005;width:98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" strokecolor="black [3213]" strokeweight="1.25pt">
                  <v:stroke dashstyle="1 1" startarrow="block" startarrowwidth="narrow" startarrowlength="long" endarrow="block" endarrowwidth="narrow" endarrowlength="long" joinstyle="miter"/>
                  <o:lock v:ext="edit" shapetype="f"/>
                </v:shape>
                <v:shape id="Straight Arrow Connector 34" o:spid="_x0000_s1029" type="#_x0000_t32" style="position:absolute;left:597;top:2294;width:8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" strokecolor="black [3213]" strokeweight="2pt">
                  <v:stroke endarrow="classic" joinstyle="miter"/>
                  <o:lock v:ext="edit" shapetype="f"/>
                </v:shape>
                <v:rect id="Rectangle 35" o:spid="_x0000_s1030" style="position:absolute;left:3512;top:-7720;width:3496;height:165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" filled="f" stroked="f">
                  <v:textbox style="layout-flow:vertical;mso-layout-flow-alt:bottom-to-top" inset="0,0,0,0">
                    <w:txbxContent>
                      <w:p w14:paraId="5810F4F9" w14:textId="77777777" w:rsidR="00281136" w:rsidRPr="00227A74" w:rsidRDefault="00281136" w:rsidP="00281136">
                        <w:pPr>
                          <w:jc w:val="center"/>
                          <w:rPr>
                            <w:rFonts w:eastAsia="Helvetica Neue" w:cs="Times New Roman"/>
                            <w:b/>
                            <w:bCs/>
                            <w:kern w:val="24"/>
                            <w:sz w:val="18"/>
                            <w:szCs w:val="18"/>
                          </w:rPr>
                        </w:pPr>
                        <w:r w:rsidRPr="00227A74">
                          <w:rPr>
                            <w:rFonts w:eastAsia="Helvetica Neue" w:cs="Times New Roman"/>
                            <w:b/>
                            <w:bCs/>
                            <w:kern w:val="24"/>
                            <w:sz w:val="18"/>
                            <w:szCs w:val="18"/>
                          </w:rPr>
                          <w:t>Downrange</w:t>
                        </w:r>
                      </w:p>
                    </w:txbxContent>
                  </v:textbox>
                </v:rect>
                <v:rect id="Rectangle 36" o:spid="_x0000_s1031" style="position:absolute;left:95214;top:-4957;width:3482;height:1116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" filled="f" stroked="f">
                  <v:textbox style="layout-flow:vertical;mso-layout-flow-alt:bottom-to-top" inset="0,0,0,0">
                    <w:txbxContent>
                      <w:p w14:paraId="1D92DB09" w14:textId="77777777" w:rsidR="00281136" w:rsidRPr="00227A74" w:rsidRDefault="00281136" w:rsidP="00281136">
                        <w:pPr>
                          <w:jc w:val="center"/>
                          <w:rPr>
                            <w:rFonts w:eastAsia="Helvetica Neue" w:cs="Times New Roman"/>
                            <w:b/>
                            <w:bCs/>
                            <w:kern w:val="24"/>
                            <w:sz w:val="18"/>
                            <w:szCs w:val="18"/>
                          </w:rPr>
                        </w:pPr>
                        <w:r w:rsidRPr="00227A74">
                          <w:rPr>
                            <w:rFonts w:eastAsia="Helvetica Neue" w:cs="Times New Roman"/>
                            <w:b/>
                            <w:bCs/>
                            <w:kern w:val="24"/>
                            <w:sz w:val="18"/>
                            <w:szCs w:val="18"/>
                          </w:rPr>
                          <w:t>Uprange</w:t>
                        </w:r>
                      </w:p>
                    </w:txbxContent>
                  </v:textbox>
                </v:rect>
                <v:rect id="Rectangle 37" o:spid="_x0000_s1032" style="position:absolute;left:9347;top:-2241;width:3057;height:122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" filled="f" stroked="f">
                  <v:textbox style="layout-flow:vertical;mso-layout-flow-alt:bottom-to-top" inset="0,0,0,0">
                    <w:txbxContent>
                      <w:p w14:paraId="25E9B54C"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Target Tank</w:t>
                        </w:r>
                      </w:p>
                    </w:txbxContent>
                  </v:textbox>
                </v:rect>
                <v:rect id="Rectangle 38" o:spid="_x0000_s1033" style="position:absolute;left:32643;top:-2461;width:2338;height:1199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" filled="f" stroked="f">
                  <v:textbox style="layout-flow:vertical;mso-layout-flow-alt:bottom-to-top" inset="0,0,0,0">
                    <w:txbxContent>
                      <w:p w14:paraId="11DCF3F6"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Blast Tank</w:t>
                        </w:r>
                      </w:p>
                    </w:txbxContent>
                  </v:textbox>
                </v:rect>
                <v:rect id="Rectangle 39" o:spid="_x0000_s1034" style="position:absolute;left:52428;top:-1694;width:4281;height:124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" filled="f" stroked="f">
                  <v:textbox style="layout-flow:vertical;mso-layout-flow-alt:bottom-to-top" inset="0,0,0,0">
                    <w:txbxContent>
                      <w:p w14:paraId="6487E58E"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Flight Tube</w:t>
                        </w:r>
                      </w:p>
                    </w:txbxContent>
                  </v:textbox>
                </v:rect>
                <v:rect id="Rectangle 40" o:spid="_x0000_s1035" style="position:absolute;left:67602;top:-2422;width:4647;height:1407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" filled="f" stroked="f">
                  <v:textbox style="layout-flow:vertical;mso-layout-flow-alt:bottom-to-top" inset="0,0,0,0">
                    <w:txbxContent>
                      <w:p w14:paraId="4C7E5379"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Central Breech</w:t>
                        </w:r>
                      </w:p>
                    </w:txbxContent>
                  </v:textbox>
                </v:rect>
                <v:rect id="Rectangle 41" o:spid="_x0000_s1036" style="position:absolute;left:80906;top:-685;width:4779;height:108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" filled="f" stroked="f">
                  <v:textbox style="layout-flow:vertical;mso-layout-flow-alt:bottom-to-top" inset="0,0,0,0">
                    <w:txbxContent>
                      <w:p w14:paraId="25552F76"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Pump Tube</w:t>
                        </w:r>
                      </w:p>
                    </w:txbxContent>
                  </v:textbox>
                </v:rect>
                <v:rect id="Rectangle 42" o:spid="_x0000_s1037" style="position:absolute;left:95346;top:-2463;width:3870;height:1367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" filled="f" stroked="f">
                  <v:textbox style="layout-flow:vertical;mso-layout-flow-alt:bottom-to-top" inset="0,0,0,0">
                    <w:txbxContent>
                      <w:p w14:paraId="500A87ED"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Powder Breech</w:t>
                        </w:r>
                      </w:p>
                    </w:txbxContent>
                  </v:textbox>
                </v:rect>
                <v:rect id="Rectangle 43" o:spid="_x0000_s1038" style="position:absolute;left:50053;top:16191;width:3477;height:9757;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" fillcolor="white [3212]" stroked="f">
                  <v:textbox style="layout-flow:vertical;mso-layout-flow-alt:bottom-to-top" inset="0,0,0,0">
                    <w:txbxContent>
                      <w:p w14:paraId="3F0D6291"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13.7 m</w:t>
                        </w:r>
                      </w:p>
                    </w:txbxContent>
                  </v:textbox>
                </v:rect>
                <v:shape id="Straight Arrow Connector 44" o:spid="_x0000_s1039" type="#_x0000_t32" style="position:absolute;left:947;top:6651;width:0;height:8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" strokecolor="black [3213]" strokeweight="1.5pt">
                  <v:stroke startarrow="block" startarrowwidth="narrow" startarrowlength="long" endarrow="block" endarrowwidth="narrow" endarrowlength="long" joinstyle="miter"/>
                  <o:lock v:ext="edit" shapetype="f"/>
                </v:shape>
                <v:rect id="Rectangle 45" o:spid="_x0000_s1040" style="position:absolute;left:-2493;top:7809;width:3091;height:5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" fillcolor="white [3212]" stroked="f">
                  <v:textbox style="layout-flow:vertical;mso-layout-flow-alt:bottom-to-top" inset="0,0,0,0">
                    <w:txbxContent>
                      <w:p w14:paraId="7F8B3BD9" w14:textId="77777777" w:rsidR="00281136" w:rsidRPr="00227A74" w:rsidRDefault="00281136" w:rsidP="00281136">
                        <w:pPr>
                          <w:jc w:val="center"/>
                          <w:rPr>
                            <w:rFonts w:eastAsia="Helvetica Neue" w:cs="Times New Roman"/>
                            <w:kern w:val="24"/>
                            <w:sz w:val="18"/>
                            <w:szCs w:val="18"/>
                          </w:rPr>
                        </w:pPr>
                        <w:r w:rsidRPr="00227A74">
                          <w:rPr>
                            <w:rFonts w:eastAsia="Helvetica Neue" w:cs="Times New Roman"/>
                            <w:kern w:val="24"/>
                            <w:sz w:val="18"/>
                            <w:szCs w:val="18"/>
                          </w:rPr>
                          <w:t>1.2 m</w:t>
                        </w:r>
                      </w:p>
                    </w:txbxContent>
                  </v:textbox>
                </v:rect>
                <v:shape id="Straight Arrow Connector 46" o:spid="_x0000_s1041" type="#_x0000_t32" style="position:absolute;left:101271;top:20460;width:0;height:10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" strokecolor="black [3213]" strokeweight="1.5pt">
                  <v:stroke startarrowwidth="narrow" startarrowlength="short" endarrowwidth="narrow" endarrowlength="short" joinstyle="miter"/>
                  <o:lock v:ext="edit" shapetype="f"/>
                </v:shape>
                <v:shape id="Straight Arrow Connector 47" o:spid="_x0000_s1042" type="#_x0000_t32" style="position:absolute;left:2411;top:20460;width:0;height:10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" strokecolor="black [3213]" strokeweight="1.5pt">
                  <v:stroke startarrowwidth="narrow" startarrowlength="short" endarrowwidth="narrow" endarrowlength="short" joinstyle="miter"/>
                  <o:lock v:ext="edit" shapetype="f"/>
                </v:shape>
                <v:shape id="Straight Arrow Connector 48" o:spid="_x0000_s1043" type="#_x0000_t32" style="position:absolute;left:399;top:15579;width:1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" strokecolor="black [3213]" strokeweight="1.5pt">
                  <v:stroke startarrowwidth="narrow" startarrowlength="short" endarrowwidth="narrow" endarrowlength="short" joinstyle="miter"/>
                  <o:lock v:ext="edit" shapetype="f"/>
                </v:shape>
                <v:shape id="Straight Arrow Connector 49" o:spid="_x0000_s1044" type="#_x0000_t32" style="position:absolute;left:399;top:6568;width:1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" strokecolor="black [3213]" strokeweight="1.5pt">
                  <v:stroke startarrowwidth="narrow" startarrowlength="short" endarrowwidth="narrow" endarrowlength="short" joinstyle="miter"/>
                  <o:lock v:ext="edit" shapetype="f"/>
                </v:shape>
                <v:shape id="Straight Arrow Connector 50" o:spid="_x0000_s1045" type="#_x0000_t32" style="position:absolute;left:92969;top:2294;width:81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" strokecolor="black [3213]" strokeweight="2pt">
                  <v:stroke endarrow="classic" joinstyle="miter"/>
                  <o:lock v:ext="edit" shapetype="f"/>
                </v:shape>
                <w10:wrap type="topAndBottom"/>
              </v:group>
            </w:pict>
          </mc:Fallback>
        </mc:AlternateContent>
      </w:r>
      <w:r w:rsidR="00281136">
        <w:rPr>
          <w:rFonts w:cs="Times New Roman"/>
          <w:szCs w:val="24"/>
        </w:rPr>
        <w:t>Achieving hypervelocity with an increasing projectile mass is a considerable feat. The 2SLGG, shown in Figure</w:t>
      </w:r>
      <w:r>
        <w:rPr>
          <w:rFonts w:cs="Times New Roman"/>
          <w:szCs w:val="24"/>
        </w:rPr>
        <w:t xml:space="preserve"> 1.1</w:t>
      </w:r>
      <w:r w:rsidR="00281136">
        <w:rPr>
          <w:rFonts w:cs="Times New Roman"/>
          <w:szCs w:val="24"/>
        </w:rPr>
        <w:t xml:space="preserve">, accelerates projectiles in two stages: first, a firing system ignites a primary charge in the firing breech, located at the most </w:t>
      </w:r>
      <w:proofErr w:type="spellStart"/>
      <w:r w:rsidR="00281136">
        <w:rPr>
          <w:rFonts w:cs="Times New Roman"/>
          <w:szCs w:val="24"/>
        </w:rPr>
        <w:t>uprange</w:t>
      </w:r>
      <w:proofErr w:type="spellEnd"/>
      <w:r w:rsidR="00281136">
        <w:rPr>
          <w:rFonts w:cs="Times New Roman"/>
          <w:szCs w:val="24"/>
        </w:rPr>
        <w:t xml:space="preserve"> point. This charge in turn lights the secondary charge, whose mass serves as the 2SLGG’s primary performance variable. The </w:t>
      </w:r>
      <w:r w:rsidR="00281136" w:rsidRPr="00227A74">
        <w:rPr>
          <w:rFonts w:cs="Times New Roman"/>
          <w:noProof/>
          <w:szCs w:val="24"/>
        </w:rPr>
        <mc:AlternateContent>
          <mc:Choice Requires="wps">
            <w:drawing>
              <wp:anchor distT="0" distB="0" distL="114300" distR="114300" simplePos="0" relativeHeight="251663360" behindDoc="0" locked="0" layoutInCell="1" allowOverlap="1" wp14:anchorId="665457B4" wp14:editId="4CB586CE">
                <wp:simplePos x="0" y="0"/>
                <wp:positionH relativeFrom="column">
                  <wp:posOffset>-4065270</wp:posOffset>
                </wp:positionH>
                <wp:positionV relativeFrom="paragraph">
                  <wp:posOffset>-43936920</wp:posOffset>
                </wp:positionV>
                <wp:extent cx="45085" cy="48076485"/>
                <wp:effectExtent l="38100" t="38100" r="69215" b="24765"/>
                <wp:wrapNone/>
                <wp:docPr id="63" name="Straight Arrow Connector 62">
                  <a:extLst xmlns:a="http://schemas.openxmlformats.org/drawingml/2006/main">
                    <a:ext uri="{FF2B5EF4-FFF2-40B4-BE49-F238E27FC236}">
                      <a16:creationId xmlns:a16="http://schemas.microsoft.com/office/drawing/2014/main" id="{17C2B7D2-11B6-7246-B555-BAAF9024B27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085" cy="48076485"/>
                        </a:xfrm>
                        <a:prstGeom prst="straightConnector1">
                          <a:avLst/>
                        </a:prstGeom>
                        <a:ln w="19050">
                          <a:solidFill>
                            <a:srgbClr val="FF0000"/>
                          </a:solidFill>
                          <a:tailEnd type="triangle"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164B4" id="Straight Arrow Connector 62" o:spid="_x0000_s1026" type="#_x0000_t32" style="position:absolute;margin-left:-320.1pt;margin-top:-3459.6pt;width:3.55pt;height:3785.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" strokecolor="red" strokeweight="1.5pt">
                <v:stroke endarrow="block" endarrowlength="long" joinstyle="miter"/>
                <o:lock v:ext="edit" shapetype="f"/>
              </v:shape>
            </w:pict>
          </mc:Fallback>
        </mc:AlternateContent>
      </w:r>
      <w:r w:rsidR="00281136" w:rsidRPr="00227A74">
        <w:rPr>
          <w:rFonts w:cs="Times New Roman"/>
          <w:noProof/>
          <w:szCs w:val="24"/>
        </w:rPr>
        <mc:AlternateContent>
          <mc:Choice Requires="wps">
            <w:drawing>
              <wp:anchor distT="0" distB="0" distL="114300" distR="114300" simplePos="0" relativeHeight="251668480" behindDoc="0" locked="0" layoutInCell="1" allowOverlap="1" wp14:anchorId="6B0174AF" wp14:editId="31E65456">
                <wp:simplePos x="0" y="0"/>
                <wp:positionH relativeFrom="column">
                  <wp:posOffset>-2518410</wp:posOffset>
                </wp:positionH>
                <wp:positionV relativeFrom="paragraph">
                  <wp:posOffset>3423285</wp:posOffset>
                </wp:positionV>
                <wp:extent cx="372110" cy="713105"/>
                <wp:effectExtent l="38100" t="38100" r="27940" b="29845"/>
                <wp:wrapNone/>
                <wp:docPr id="65" name="Straight Arrow Connector 64">
                  <a:extLst xmlns:a="http://schemas.openxmlformats.org/drawingml/2006/main">
                    <a:ext uri="{FF2B5EF4-FFF2-40B4-BE49-F238E27FC236}">
                      <a16:creationId xmlns:a16="http://schemas.microsoft.com/office/drawing/2014/main" id="{FACDF5F3-E575-0248-9058-3BDC9B4A4AC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2110" cy="713105"/>
                        </a:xfrm>
                        <a:prstGeom prst="straightConnector1">
                          <a:avLst/>
                        </a:prstGeom>
                        <a:ln w="19050">
                          <a:solidFill>
                            <a:srgbClr val="FF0000"/>
                          </a:solidFill>
                          <a:tailEnd type="triangle" w="med"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62355" id="Straight Arrow Connector 64" o:spid="_x0000_s1026" type="#_x0000_t32" style="position:absolute;margin-left:-198.3pt;margin-top:269.55pt;width:29.3pt;height:56.1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" strokecolor="red" strokeweight="1.5pt">
                <v:stroke endarrow="block" endarrowlength="long" joinstyle="miter"/>
                <o:lock v:ext="edit" shapetype="f"/>
              </v:shape>
            </w:pict>
          </mc:Fallback>
        </mc:AlternateContent>
      </w:r>
      <w:r w:rsidR="00281136">
        <w:rPr>
          <w:rFonts w:cs="Times New Roman"/>
          <w:szCs w:val="24"/>
        </w:rPr>
        <w:t xml:space="preserve">resulting expanding gas forces a polymer piston downrange through the pump tube. This piston compresses a light gas, typically hydrogen. The gas is compressed into the central breech, which hydraulically separates the high-pressure pump tube (first stage) from the evacuated launch tube, blast tank, and target tank (second stage) via a petal valve (i.e., pressure disk). Upon reaching a critical pressure, the petal valve ruptures, freeing the high-pressure working gas into the launch tube and thus rapidly accelerating the projectile package downrange towards the blast tank (Figure </w:t>
      </w:r>
      <w:r>
        <w:rPr>
          <w:rFonts w:cs="Times New Roman"/>
          <w:szCs w:val="24"/>
        </w:rPr>
        <w:t>1.1</w:t>
      </w:r>
      <w:r w:rsidR="00281136">
        <w:rPr>
          <w:rFonts w:cs="Times New Roman"/>
          <w:szCs w:val="24"/>
        </w:rPr>
        <w:t>). Before each hypervelocity test, the blast tank is vacated of air with a vacuum pump. Then, 0.1 – 0.35 atm of nitrogen is introduced to form a low-density atmosphere for the projectile package to travel through. This introduced nitrogen is referred to as backfill.</w:t>
      </w:r>
    </w:p>
    <w:p w14:paraId="33326550" w14:textId="5510C554" w:rsidR="008E1D17" w:rsidRDefault="00281136" w:rsidP="008E1D17">
      <w:pPr>
        <w:jc w:val="center"/>
        <w:rPr>
          <w:rFonts w:cs="Times New Roman"/>
          <w:i/>
          <w:iCs/>
          <w:noProof/>
          <w:sz w:val="20"/>
          <w:szCs w:val="20"/>
        </w:rPr>
      </w:pPr>
      <w:r w:rsidRPr="0003787D">
        <w:rPr>
          <w:rFonts w:cs="Times New Roman"/>
          <w:i/>
          <w:iCs/>
          <w:noProof/>
          <w:sz w:val="20"/>
          <w:szCs w:val="20"/>
        </w:rPr>
        <w:t xml:space="preserve">Figure </w:t>
      </w:r>
      <w:r w:rsidR="00BE0D76">
        <w:rPr>
          <w:rFonts w:cs="Times New Roman"/>
          <w:i/>
          <w:iCs/>
          <w:noProof/>
          <w:sz w:val="20"/>
          <w:szCs w:val="20"/>
        </w:rPr>
        <w:t>1.1</w:t>
      </w:r>
      <w:r w:rsidRPr="0003787D">
        <w:rPr>
          <w:rFonts w:cs="Times New Roman"/>
          <w:i/>
          <w:iCs/>
          <w:noProof/>
          <w:sz w:val="20"/>
          <w:szCs w:val="20"/>
        </w:rPr>
        <w:t xml:space="preserve">. </w:t>
      </w:r>
      <w:r>
        <w:rPr>
          <w:rFonts w:cs="Times New Roman"/>
          <w:i/>
          <w:iCs/>
          <w:noProof/>
          <w:sz w:val="20"/>
          <w:szCs w:val="20"/>
        </w:rPr>
        <w:t>3D render of the Texas A&amp;M University Hypervelocity Laboratory’s 2-stage light gas gun.</w:t>
      </w:r>
    </w:p>
    <w:p w14:paraId="05F48E13" w14:textId="76CFD0E1" w:rsidR="00281136" w:rsidRPr="00227A74" w:rsidRDefault="00281136" w:rsidP="00281136">
      <w:pPr>
        <w:jc w:val="both"/>
        <w:rPr>
          <w:rFonts w:cs="Times New Roman"/>
          <w:i/>
          <w:iCs/>
          <w:noProof/>
          <w:sz w:val="20"/>
          <w:szCs w:val="20"/>
        </w:rPr>
      </w:pPr>
    </w:p>
    <w:p w14:paraId="11FB22E8" w14:textId="77777777" w:rsidR="00281136" w:rsidRDefault="00281136" w:rsidP="00281136">
      <w:pPr>
        <w:spacing w:line="480" w:lineRule="auto"/>
        <w:ind w:firstLine="720"/>
        <w:rPr>
          <w:rFonts w:cs="Times New Roman"/>
          <w:szCs w:val="24"/>
        </w:rPr>
      </w:pPr>
      <w:r>
        <w:rPr>
          <w:rFonts w:cs="Times New Roman"/>
          <w:szCs w:val="24"/>
        </w:rPr>
        <w:t xml:space="preserve">The 2SLGG features a smooth-bore launch tube that allows multiple size projectiles to be launched using a projectile package. The projectile package is commonly referred to as a sabot package, or sabot and projectile. The sabot package provides projectile stability through its acceleration down the flight tube of the 2SLGG. The sabot is usually formed with three or four ‘petals’ that surround the projectile while fitting flush inside the launch tube. A package with the equivalent caliber as the flight tube is crucial to achieving the desired hypervelocity by ensuring </w:t>
      </w:r>
      <w:r>
        <w:rPr>
          <w:rFonts w:cs="Times New Roman"/>
          <w:szCs w:val="24"/>
        </w:rPr>
        <w:lastRenderedPageBreak/>
        <w:t>a tight seal between the inside of the bore and the package, which guarantees efficient transfer of energy from the expanding gas to the projectile package [8].</w:t>
      </w:r>
    </w:p>
    <w:p w14:paraId="6A76D401" w14:textId="77777777" w:rsidR="00281136" w:rsidRDefault="00281136" w:rsidP="00281136">
      <w:pPr>
        <w:spacing w:line="480" w:lineRule="auto"/>
        <w:ind w:firstLine="720"/>
        <w:rPr>
          <w:rFonts w:cs="Times New Roman"/>
          <w:szCs w:val="24"/>
        </w:rPr>
      </w:pPr>
      <w:r>
        <w:rPr>
          <w:rFonts w:cs="Times New Roman"/>
          <w:szCs w:val="24"/>
        </w:rPr>
        <w:t xml:space="preserve">After accelerating down the flight tube, the sabot package must be separated from the projectile. Projectiles travelling at hypervelocity in atmosphere require a low-drag configuration to preserve kinetic energy [9]. Additionally, in hypervelocity testing, projectile mass is measured to understand the energy transfer to the target on impact [10]. For these reasons, the sabot must be discarded before the projectile impacts any target. Various methods are used in both hypervelocity testing and real-world </w:t>
      </w:r>
      <w:proofErr w:type="spellStart"/>
      <w:r>
        <w:rPr>
          <w:rFonts w:cs="Times New Roman"/>
          <w:szCs w:val="24"/>
        </w:rPr>
        <w:t>hypersonics</w:t>
      </w:r>
      <w:proofErr w:type="spellEnd"/>
      <w:r>
        <w:rPr>
          <w:rFonts w:cs="Times New Roman"/>
          <w:szCs w:val="24"/>
        </w:rPr>
        <w:t xml:space="preserve"> applications to achieve this sabot separation [9]. Spin separating sabots use angular velocities achieved through a rifled bore to separate the sabot petals while allowing the projectile payload to continue traveling on its nominal launch trajectory. This method has limitations, as the bore of the launch tube must be manufactured with a low-pitch rifling to both rotate the sabot package and protect against stripping of the rifling from repeated firing. </w:t>
      </w:r>
    </w:p>
    <w:p w14:paraId="6BB00D44" w14:textId="302508B9" w:rsidR="00281136" w:rsidRDefault="00281136" w:rsidP="00281136">
      <w:pPr>
        <w:spacing w:line="480" w:lineRule="auto"/>
        <w:ind w:firstLine="720"/>
        <w:rPr>
          <w:rFonts w:cs="Times New Roman"/>
          <w:szCs w:val="24"/>
        </w:rPr>
      </w:pPr>
      <w:r>
        <w:rPr>
          <w:rFonts w:cs="Times New Roman"/>
          <w:szCs w:val="24"/>
        </w:rPr>
        <w:t xml:space="preserve">A more common sabot separation configuration in hypervelocity testing is aerodynamic separation [8, 9]. The HVIL’s 2SLGG uses aerodynamic separation for hypervelocity testing. A typical aerodynamically separating sabot is a nylon right circular cylinder separated into three or four azimuthal sections, or petals, that enclose the projectile at the downrange edge. The projectile fits in a machined spherical cup that is formed when the four sabot petals are assembled. On the inside surface of each petal, angled v-notches that fit together transmit the accelerating forces through all four petals. The outer diameter of the sabot package is machined to sit flush inside the bore of the launch tube. Sabot packages are designed with a cup-like indention on the forward-facing edge to induce separation. When the package exits the launch tube after accelerating, ram pressure from the sabot travelling through atmosphere produces a </w:t>
      </w:r>
      <w:r>
        <w:rPr>
          <w:rFonts w:cs="Times New Roman"/>
          <w:szCs w:val="24"/>
        </w:rPr>
        <w:lastRenderedPageBreak/>
        <w:t>resultant aerodynamic force and moment on the sabot petals causing them to separate radially outward from the axis of penetration and fall away</w:t>
      </w:r>
      <w:r w:rsidR="008161BC">
        <w:rPr>
          <w:rFonts w:cs="Times New Roman"/>
          <w:szCs w:val="24"/>
        </w:rPr>
        <w:t xml:space="preserve"> (Figure 1.3)</w:t>
      </w:r>
      <w:r>
        <w:rPr>
          <w:rFonts w:cs="Times New Roman"/>
          <w:szCs w:val="24"/>
        </w:rPr>
        <w:t xml:space="preserve">. The amount of atmosphere that the sabot flies through determines the degree of separation. In the HVIL, the sabot package is separated by the nitrogen backfill in the blast tank.  Figure </w:t>
      </w:r>
      <w:r w:rsidR="00BE0D76">
        <w:rPr>
          <w:rFonts w:cs="Times New Roman"/>
          <w:szCs w:val="24"/>
        </w:rPr>
        <w:t>1.2</w:t>
      </w:r>
      <w:r>
        <w:rPr>
          <w:rFonts w:cs="Times New Roman"/>
          <w:szCs w:val="24"/>
        </w:rPr>
        <w:t xml:space="preserve"> shows an aerodynamically separating sabot machined for a 6 mm spherical projectile.</w:t>
      </w:r>
    </w:p>
    <w:p w14:paraId="64E5ED4A" w14:textId="45A21F82" w:rsidR="00281136" w:rsidRDefault="00281136" w:rsidP="00281136">
      <w:pPr>
        <w:spacing w:line="480" w:lineRule="auto"/>
        <w:jc w:val="center"/>
        <w:rPr>
          <w:noProof/>
        </w:rPr>
      </w:pPr>
      <w:r>
        <w:rPr>
          <w:noProof/>
        </w:rPr>
        <mc:AlternateContent>
          <mc:Choice Requires="wps">
            <w:drawing>
              <wp:anchor distT="45720" distB="45720" distL="114300" distR="114300" simplePos="0" relativeHeight="251641856" behindDoc="0" locked="0" layoutInCell="1" allowOverlap="1" wp14:anchorId="36AC78D4" wp14:editId="0D2E0E0E">
                <wp:simplePos x="0" y="0"/>
                <wp:positionH relativeFrom="column">
                  <wp:posOffset>4387991</wp:posOffset>
                </wp:positionH>
                <wp:positionV relativeFrom="paragraph">
                  <wp:posOffset>2432685</wp:posOffset>
                </wp:positionV>
                <wp:extent cx="457200" cy="297815"/>
                <wp:effectExtent l="0" t="0" r="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815"/>
                        </a:xfrm>
                        <a:prstGeom prst="rect">
                          <a:avLst/>
                        </a:prstGeom>
                        <a:solidFill>
                          <a:srgbClr val="FFFFFF"/>
                        </a:solidFill>
                        <a:ln w="9525">
                          <a:noFill/>
                          <a:miter lim="800000"/>
                          <a:headEnd/>
                          <a:tailEnd/>
                        </a:ln>
                      </wps:spPr>
                      <wps:txbx>
                        <w:txbxContent>
                          <w:p w14:paraId="1B83F89C" w14:textId="77777777" w:rsidR="00281136" w:rsidRPr="009C68A8" w:rsidRDefault="00281136" w:rsidP="00281136">
                            <w:pPr>
                              <w:rPr>
                                <w:rFonts w:cs="Times New Roman"/>
                              </w:rPr>
                            </w:pPr>
                            <w:r w:rsidRPr="009C68A8">
                              <w:rPr>
                                <w:rFonts w:cs="Times New Roman"/>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AC78D4" id="_x0000_t202" coordsize="21600,21600" o:spt="202" path="m,l,21600r21600,l21600,xe">
                <v:stroke joinstyle="miter"/>
                <v:path gradientshapeok="t" o:connecttype="rect"/>
              </v:shapetype>
              <v:shape id="Text Box 2" o:spid="_x0000_s1046" type="#_x0000_t202" style="position:absolute;left:0;text-align:left;margin-left:345.5pt;margin-top:191.55pt;width:36pt;height:23.4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" stroked="f">
                <v:textbox>
                  <w:txbxContent>
                    <w:p w14:paraId="1B83F89C" w14:textId="77777777" w:rsidR="00281136" w:rsidRPr="009C68A8" w:rsidRDefault="00281136" w:rsidP="00281136">
                      <w:pPr>
                        <w:rPr>
                          <w:rFonts w:cs="Times New Roman"/>
                        </w:rPr>
                      </w:pPr>
                      <w:r w:rsidRPr="009C68A8">
                        <w:rPr>
                          <w:rFonts w:cs="Times New Roman"/>
                        </w:rPr>
                        <w:t>(c)</w:t>
                      </w:r>
                    </w:p>
                  </w:txbxContent>
                </v:textbox>
              </v:shape>
            </w:pict>
          </mc:Fallback>
        </mc:AlternateContent>
      </w:r>
      <w:r>
        <w:rPr>
          <w:noProof/>
        </w:rPr>
        <mc:AlternateContent>
          <mc:Choice Requires="wps">
            <w:drawing>
              <wp:anchor distT="45720" distB="45720" distL="114300" distR="114300" simplePos="0" relativeHeight="251630592" behindDoc="0" locked="0" layoutInCell="1" allowOverlap="1" wp14:anchorId="650CD364" wp14:editId="7BAA4596">
                <wp:simplePos x="0" y="0"/>
                <wp:positionH relativeFrom="column">
                  <wp:posOffset>2743200</wp:posOffset>
                </wp:positionH>
                <wp:positionV relativeFrom="paragraph">
                  <wp:posOffset>2435789</wp:posOffset>
                </wp:positionV>
                <wp:extent cx="383822" cy="297815"/>
                <wp:effectExtent l="0" t="0" r="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22" cy="297815"/>
                        </a:xfrm>
                        <a:prstGeom prst="rect">
                          <a:avLst/>
                        </a:prstGeom>
                        <a:solidFill>
                          <a:srgbClr val="FFFFFF"/>
                        </a:solidFill>
                        <a:ln w="9525">
                          <a:noFill/>
                          <a:miter lim="800000"/>
                          <a:headEnd/>
                          <a:tailEnd/>
                        </a:ln>
                      </wps:spPr>
                      <wps:txbx>
                        <w:txbxContent>
                          <w:p w14:paraId="30E5270E" w14:textId="77777777" w:rsidR="00281136" w:rsidRPr="009C68A8" w:rsidRDefault="00281136" w:rsidP="00281136">
                            <w:pPr>
                              <w:rPr>
                                <w:rFonts w:cs="Times New Roman"/>
                              </w:rPr>
                            </w:pPr>
                            <w:r w:rsidRPr="009C68A8">
                              <w:rPr>
                                <w:rFonts w:cs="Times New Roman"/>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D364" id="_x0000_s1047" type="#_x0000_t202" style="position:absolute;left:0;text-align:left;margin-left:3in;margin-top:191.8pt;width:30.2pt;height:23.4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HmIwIAACI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" stroked="f">
                <v:textbox>
                  <w:txbxContent>
                    <w:p w14:paraId="30E5270E" w14:textId="77777777" w:rsidR="00281136" w:rsidRPr="009C68A8" w:rsidRDefault="00281136" w:rsidP="00281136">
                      <w:pPr>
                        <w:rPr>
                          <w:rFonts w:cs="Times New Roman"/>
                        </w:rPr>
                      </w:pPr>
                      <w:r w:rsidRPr="009C68A8">
                        <w:rPr>
                          <w:rFonts w:cs="Times New Roman"/>
                        </w:rPr>
                        <w:t>(b)</w:t>
                      </w:r>
                    </w:p>
                  </w:txbxContent>
                </v:textbox>
              </v:shape>
            </w:pict>
          </mc:Fallback>
        </mc:AlternateContent>
      </w:r>
      <w:r>
        <w:rPr>
          <w:noProof/>
        </w:rPr>
        <mc:AlternateContent>
          <mc:Choice Requires="wps">
            <w:drawing>
              <wp:anchor distT="45720" distB="45720" distL="114300" distR="114300" simplePos="0" relativeHeight="251615232" behindDoc="0" locked="0" layoutInCell="1" allowOverlap="1" wp14:anchorId="54A3EB93" wp14:editId="0D10C135">
                <wp:simplePos x="0" y="0"/>
                <wp:positionH relativeFrom="column">
                  <wp:posOffset>1172986</wp:posOffset>
                </wp:positionH>
                <wp:positionV relativeFrom="paragraph">
                  <wp:posOffset>2435225</wp:posOffset>
                </wp:positionV>
                <wp:extent cx="541867" cy="297815"/>
                <wp:effectExtent l="0" t="0" r="0"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867" cy="297815"/>
                        </a:xfrm>
                        <a:prstGeom prst="rect">
                          <a:avLst/>
                        </a:prstGeom>
                        <a:solidFill>
                          <a:srgbClr val="FFFFFF"/>
                        </a:solidFill>
                        <a:ln w="9525">
                          <a:noFill/>
                          <a:miter lim="800000"/>
                          <a:headEnd/>
                          <a:tailEnd/>
                        </a:ln>
                      </wps:spPr>
                      <wps:txbx>
                        <w:txbxContent>
                          <w:p w14:paraId="62180845" w14:textId="77777777" w:rsidR="00281136" w:rsidRPr="009C68A8" w:rsidRDefault="00281136" w:rsidP="00281136">
                            <w:pPr>
                              <w:rPr>
                                <w:rFonts w:cs="Times New Roman"/>
                              </w:rPr>
                            </w:pPr>
                            <w:r w:rsidRPr="009C68A8">
                              <w:rPr>
                                <w:rFonts w:cs="Times New Roma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3EB93" id="_x0000_s1048" type="#_x0000_t202" style="position:absolute;left:0;text-align:left;margin-left:92.35pt;margin-top:191.75pt;width:42.65pt;height:23.45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" stroked="f">
                <v:textbox>
                  <w:txbxContent>
                    <w:p w14:paraId="62180845" w14:textId="77777777" w:rsidR="00281136" w:rsidRPr="009C68A8" w:rsidRDefault="00281136" w:rsidP="00281136">
                      <w:pPr>
                        <w:rPr>
                          <w:rFonts w:cs="Times New Roman"/>
                        </w:rPr>
                      </w:pPr>
                      <w:r w:rsidRPr="009C68A8">
                        <w:rPr>
                          <w:rFonts w:cs="Times New Roman"/>
                        </w:rPr>
                        <w:t>(a)</w:t>
                      </w:r>
                    </w:p>
                  </w:txbxContent>
                </v:textbox>
              </v:shape>
            </w:pict>
          </mc:Fallback>
        </mc:AlternateContent>
      </w:r>
      <w:r>
        <w:rPr>
          <w:noProof/>
        </w:rPr>
        <w:drawing>
          <wp:inline distT="0" distB="0" distL="0" distR="0" wp14:anchorId="714388BD" wp14:editId="74B53278">
            <wp:extent cx="1436249" cy="22559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765" t="10805" r="35864" b="6141"/>
                    <a:stretch/>
                  </pic:blipFill>
                  <pic:spPr bwMode="auto">
                    <a:xfrm>
                      <a:off x="0" y="0"/>
                      <a:ext cx="1443723" cy="22676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638924" wp14:editId="09B7CFCF">
            <wp:extent cx="1507730" cy="22577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969" t="9687" r="35065" b="9471"/>
                    <a:stretch/>
                  </pic:blipFill>
                  <pic:spPr bwMode="auto">
                    <a:xfrm>
                      <a:off x="0" y="0"/>
                      <a:ext cx="1543782" cy="23117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669C7B" wp14:editId="038D87C1">
            <wp:extent cx="1574733" cy="2201333"/>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67" t="11202" r="31861" b="14296"/>
                    <a:stretch/>
                  </pic:blipFill>
                  <pic:spPr bwMode="auto">
                    <a:xfrm>
                      <a:off x="0" y="0"/>
                      <a:ext cx="1643213" cy="2297061"/>
                    </a:xfrm>
                    <a:prstGeom prst="rect">
                      <a:avLst/>
                    </a:prstGeom>
                    <a:ln>
                      <a:noFill/>
                    </a:ln>
                    <a:extLst>
                      <a:ext uri="{53640926-AAD7-44D8-BBD7-CCE9431645EC}">
                        <a14:shadowObscured xmlns:a14="http://schemas.microsoft.com/office/drawing/2010/main"/>
                      </a:ext>
                    </a:extLst>
                  </pic:spPr>
                </pic:pic>
              </a:graphicData>
            </a:graphic>
          </wp:inline>
        </w:drawing>
      </w:r>
    </w:p>
    <w:p w14:paraId="779FA82C" w14:textId="77777777" w:rsidR="00281136" w:rsidRDefault="00281136" w:rsidP="00281136">
      <w:pPr>
        <w:spacing w:line="480" w:lineRule="auto"/>
        <w:jc w:val="center"/>
        <w:rPr>
          <w:noProof/>
        </w:rPr>
      </w:pPr>
    </w:p>
    <w:p w14:paraId="1C364A8D" w14:textId="04457BB4" w:rsidR="00281136" w:rsidRDefault="00281136" w:rsidP="000A1E38">
      <w:pPr>
        <w:jc w:val="center"/>
        <w:rPr>
          <w:rFonts w:cs="Times New Roman"/>
          <w:i/>
          <w:iCs/>
          <w:noProof/>
          <w:sz w:val="20"/>
          <w:szCs w:val="20"/>
        </w:rPr>
      </w:pPr>
      <w:r w:rsidRPr="0003787D">
        <w:rPr>
          <w:rFonts w:cs="Times New Roman"/>
          <w:i/>
          <w:iCs/>
          <w:noProof/>
          <w:sz w:val="20"/>
          <w:szCs w:val="20"/>
        </w:rPr>
        <w:t xml:space="preserve">Figure </w:t>
      </w:r>
      <w:r w:rsidR="00BE0D76">
        <w:rPr>
          <w:rFonts w:cs="Times New Roman"/>
          <w:i/>
          <w:iCs/>
          <w:noProof/>
          <w:sz w:val="20"/>
          <w:szCs w:val="20"/>
        </w:rPr>
        <w:t>1.2</w:t>
      </w:r>
      <w:r w:rsidRPr="0003787D">
        <w:rPr>
          <w:rFonts w:cs="Times New Roman"/>
          <w:i/>
          <w:iCs/>
          <w:noProof/>
          <w:sz w:val="20"/>
          <w:szCs w:val="20"/>
        </w:rPr>
        <w:t>. Nylon cylindrical sabot machined for 6 mm spherical projectile</w:t>
      </w:r>
      <w:r>
        <w:rPr>
          <w:rFonts w:cs="Times New Roman"/>
          <w:i/>
          <w:iCs/>
          <w:noProof/>
          <w:sz w:val="20"/>
          <w:szCs w:val="20"/>
        </w:rPr>
        <w:t>:</w:t>
      </w:r>
      <w:r w:rsidRPr="0003787D">
        <w:rPr>
          <w:rFonts w:cs="Times New Roman"/>
          <w:i/>
          <w:iCs/>
          <w:noProof/>
          <w:sz w:val="20"/>
          <w:szCs w:val="20"/>
        </w:rPr>
        <w:t xml:space="preserve"> (a) </w:t>
      </w:r>
      <w:r>
        <w:rPr>
          <w:rFonts w:cs="Times New Roman"/>
          <w:i/>
          <w:iCs/>
          <w:noProof/>
          <w:sz w:val="20"/>
          <w:szCs w:val="20"/>
        </w:rPr>
        <w:t>s</w:t>
      </w:r>
      <w:r w:rsidRPr="0003787D">
        <w:rPr>
          <w:rFonts w:cs="Times New Roman"/>
          <w:i/>
          <w:iCs/>
          <w:noProof/>
          <w:sz w:val="20"/>
          <w:szCs w:val="20"/>
        </w:rPr>
        <w:t>ingle</w:t>
      </w:r>
      <w:r>
        <w:rPr>
          <w:rFonts w:cs="Times New Roman"/>
          <w:i/>
          <w:iCs/>
          <w:noProof/>
          <w:sz w:val="20"/>
          <w:szCs w:val="20"/>
        </w:rPr>
        <w:t xml:space="preserve"> azimuthal</w:t>
      </w:r>
      <w:r w:rsidRPr="0003787D">
        <w:rPr>
          <w:rFonts w:cs="Times New Roman"/>
          <w:i/>
          <w:iCs/>
          <w:noProof/>
          <w:sz w:val="20"/>
          <w:szCs w:val="20"/>
        </w:rPr>
        <w:t xml:space="preserve"> sabot petal</w:t>
      </w:r>
      <w:r>
        <w:rPr>
          <w:rFonts w:cs="Times New Roman"/>
          <w:i/>
          <w:iCs/>
          <w:noProof/>
          <w:sz w:val="20"/>
          <w:szCs w:val="20"/>
        </w:rPr>
        <w:t>,</w:t>
      </w:r>
      <w:r w:rsidRPr="0003787D">
        <w:rPr>
          <w:rFonts w:cs="Times New Roman"/>
          <w:i/>
          <w:iCs/>
          <w:noProof/>
          <w:sz w:val="20"/>
          <w:szCs w:val="20"/>
        </w:rPr>
        <w:t xml:space="preserve"> (b) </w:t>
      </w:r>
      <w:r>
        <w:rPr>
          <w:rFonts w:cs="Times New Roman"/>
          <w:i/>
          <w:iCs/>
          <w:noProof/>
          <w:sz w:val="20"/>
          <w:szCs w:val="20"/>
        </w:rPr>
        <w:t>s</w:t>
      </w:r>
      <w:r w:rsidRPr="0003787D">
        <w:rPr>
          <w:rFonts w:cs="Times New Roman"/>
          <w:i/>
          <w:iCs/>
          <w:noProof/>
          <w:sz w:val="20"/>
          <w:szCs w:val="20"/>
        </w:rPr>
        <w:t>abot package</w:t>
      </w:r>
      <w:r>
        <w:rPr>
          <w:rFonts w:cs="Times New Roman"/>
          <w:i/>
          <w:iCs/>
          <w:noProof/>
          <w:sz w:val="20"/>
          <w:szCs w:val="20"/>
        </w:rPr>
        <w:t xml:space="preserve"> with four azimutal petals</w:t>
      </w:r>
      <w:r w:rsidRPr="0003787D">
        <w:rPr>
          <w:rFonts w:cs="Times New Roman"/>
          <w:i/>
          <w:iCs/>
          <w:noProof/>
          <w:sz w:val="20"/>
          <w:szCs w:val="20"/>
        </w:rPr>
        <w:t xml:space="preserve"> assembled without projectile</w:t>
      </w:r>
      <w:r>
        <w:rPr>
          <w:rFonts w:cs="Times New Roman"/>
          <w:i/>
          <w:iCs/>
          <w:noProof/>
          <w:sz w:val="20"/>
          <w:szCs w:val="20"/>
        </w:rPr>
        <w:t>,</w:t>
      </w:r>
      <w:r w:rsidRPr="0003787D">
        <w:rPr>
          <w:rFonts w:cs="Times New Roman"/>
          <w:i/>
          <w:iCs/>
          <w:noProof/>
          <w:sz w:val="20"/>
          <w:szCs w:val="20"/>
        </w:rPr>
        <w:t xml:space="preserve"> (c) </w:t>
      </w:r>
      <w:r>
        <w:rPr>
          <w:rFonts w:cs="Times New Roman"/>
          <w:i/>
          <w:iCs/>
          <w:noProof/>
          <w:sz w:val="20"/>
          <w:szCs w:val="20"/>
        </w:rPr>
        <w:t>s</w:t>
      </w:r>
      <w:r w:rsidRPr="0003787D">
        <w:rPr>
          <w:rFonts w:cs="Times New Roman"/>
          <w:i/>
          <w:iCs/>
          <w:noProof/>
          <w:sz w:val="20"/>
          <w:szCs w:val="20"/>
        </w:rPr>
        <w:t xml:space="preserve">abot package displaying inserted spherical projectile </w:t>
      </w:r>
      <w:r>
        <w:rPr>
          <w:rFonts w:cs="Times New Roman"/>
          <w:i/>
          <w:iCs/>
          <w:noProof/>
          <w:sz w:val="20"/>
          <w:szCs w:val="20"/>
        </w:rPr>
        <w:t>with one azimuthal section removed.</w:t>
      </w:r>
    </w:p>
    <w:p w14:paraId="69D6B905" w14:textId="5AF454A1" w:rsidR="00281136" w:rsidRDefault="00281136" w:rsidP="00281136">
      <w:pPr>
        <w:jc w:val="center"/>
        <w:rPr>
          <w:rFonts w:cs="Times New Roman"/>
          <w:i/>
          <w:iCs/>
          <w:noProof/>
          <w:sz w:val="20"/>
          <w:szCs w:val="20"/>
        </w:rPr>
      </w:pPr>
      <w:r>
        <w:rPr>
          <w:rFonts w:cs="Times New Roman"/>
          <w:i/>
          <w:iCs/>
          <w:noProof/>
          <w:sz w:val="20"/>
          <w:szCs w:val="20"/>
        </w:rPr>
        <w:drawing>
          <wp:inline distT="0" distB="0" distL="0" distR="0" wp14:anchorId="2FBD0EF4" wp14:editId="39C9B73B">
            <wp:extent cx="4583289" cy="2232465"/>
            <wp:effectExtent l="0" t="0" r="8255" b="0"/>
            <wp:docPr id="52" name="Picture 52" descr="A picture containing metalwar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metalware, gear&#10;&#10;Description automatically generated"/>
                    <pic:cNvPicPr/>
                  </pic:nvPicPr>
                  <pic:blipFill rotWithShape="1">
                    <a:blip r:embed="rId14" cstate="print">
                      <a:alphaModFix/>
                      <a:extLst>
                        <a:ext uri="{28A0092B-C50C-407E-A947-70E740481C1C}">
                          <a14:useLocalDpi xmlns:a14="http://schemas.microsoft.com/office/drawing/2010/main" val="0"/>
                        </a:ext>
                      </a:extLst>
                    </a:blip>
                    <a:srcRect l="10388" r="38290"/>
                    <a:stretch/>
                  </pic:blipFill>
                  <pic:spPr bwMode="auto">
                    <a:xfrm>
                      <a:off x="0" y="0"/>
                      <a:ext cx="4719840" cy="2298977"/>
                    </a:xfrm>
                    <a:prstGeom prst="rect">
                      <a:avLst/>
                    </a:prstGeom>
                    <a:ln>
                      <a:noFill/>
                    </a:ln>
                    <a:extLst>
                      <a:ext uri="{53640926-AAD7-44D8-BBD7-CCE9431645EC}">
                        <a14:shadowObscured xmlns:a14="http://schemas.microsoft.com/office/drawing/2010/main"/>
                      </a:ext>
                    </a:extLst>
                  </pic:spPr>
                </pic:pic>
              </a:graphicData>
            </a:graphic>
          </wp:inline>
        </w:drawing>
      </w:r>
    </w:p>
    <w:p w14:paraId="5D1C6933" w14:textId="5E9893D3" w:rsidR="00281136" w:rsidRDefault="00281136" w:rsidP="00281136">
      <w:pPr>
        <w:jc w:val="center"/>
        <w:rPr>
          <w:rFonts w:cs="Times New Roman"/>
          <w:i/>
          <w:iCs/>
          <w:noProof/>
          <w:sz w:val="20"/>
          <w:szCs w:val="20"/>
        </w:rPr>
      </w:pPr>
      <w:r>
        <w:rPr>
          <w:noProof/>
        </w:rPr>
        <mc:AlternateContent>
          <mc:Choice Requires="wps">
            <w:drawing>
              <wp:anchor distT="45720" distB="45720" distL="114300" distR="114300" simplePos="0" relativeHeight="251650048" behindDoc="0" locked="0" layoutInCell="1" allowOverlap="1" wp14:anchorId="45AE2DBE" wp14:editId="2D59128F">
                <wp:simplePos x="0" y="0"/>
                <wp:positionH relativeFrom="column">
                  <wp:posOffset>1512076</wp:posOffset>
                </wp:positionH>
                <wp:positionV relativeFrom="paragraph">
                  <wp:posOffset>5080</wp:posOffset>
                </wp:positionV>
                <wp:extent cx="417688" cy="297815"/>
                <wp:effectExtent l="0" t="0" r="1905" b="698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688" cy="297815"/>
                        </a:xfrm>
                        <a:prstGeom prst="rect">
                          <a:avLst/>
                        </a:prstGeom>
                        <a:solidFill>
                          <a:srgbClr val="FFFFFF"/>
                        </a:solidFill>
                        <a:ln w="9525">
                          <a:noFill/>
                          <a:miter lim="800000"/>
                          <a:headEnd/>
                          <a:tailEnd/>
                        </a:ln>
                      </wps:spPr>
                      <wps:txbx>
                        <w:txbxContent>
                          <w:p w14:paraId="20317A8E" w14:textId="77777777" w:rsidR="00281136" w:rsidRPr="009C68A8" w:rsidRDefault="00281136" w:rsidP="00281136">
                            <w:pPr>
                              <w:rPr>
                                <w:rFonts w:cs="Times New Roman"/>
                              </w:rPr>
                            </w:pPr>
                            <w:r w:rsidRPr="009C68A8">
                              <w:rPr>
                                <w:rFonts w:cs="Times New Roma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E2DBE" id="_x0000_s1049" type="#_x0000_t202" style="position:absolute;left:0;text-align:left;margin-left:119.05pt;margin-top:.4pt;width:32.9pt;height:23.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8OIgIAACIEAAAOAAAAZHJzL2Uyb0RvYy54bWysU9uO2yAQfa/Uf0C8N47dZJN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" stroked="f">
                <v:textbox>
                  <w:txbxContent>
                    <w:p w14:paraId="20317A8E" w14:textId="77777777" w:rsidR="00281136" w:rsidRPr="009C68A8" w:rsidRDefault="00281136" w:rsidP="00281136">
                      <w:pPr>
                        <w:rPr>
                          <w:rFonts w:cs="Times New Roman"/>
                        </w:rPr>
                      </w:pPr>
                      <w:r w:rsidRPr="009C68A8">
                        <w:rPr>
                          <w:rFonts w:cs="Times New Roman"/>
                        </w:rPr>
                        <w:t>(a)</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4F13E8B4" wp14:editId="0CCC4479">
                <wp:simplePos x="0" y="0"/>
                <wp:positionH relativeFrom="column">
                  <wp:posOffset>4104993</wp:posOffset>
                </wp:positionH>
                <wp:positionV relativeFrom="paragraph">
                  <wp:posOffset>14464</wp:posOffset>
                </wp:positionV>
                <wp:extent cx="387626" cy="298174"/>
                <wp:effectExtent l="0" t="0" r="0" b="698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26" cy="298174"/>
                        </a:xfrm>
                        <a:prstGeom prst="rect">
                          <a:avLst/>
                        </a:prstGeom>
                        <a:solidFill>
                          <a:srgbClr val="FFFFFF"/>
                        </a:solidFill>
                        <a:ln w="9525">
                          <a:noFill/>
                          <a:miter lim="800000"/>
                          <a:headEnd/>
                          <a:tailEnd/>
                        </a:ln>
                      </wps:spPr>
                      <wps:txbx>
                        <w:txbxContent>
                          <w:p w14:paraId="4F022425" w14:textId="77777777" w:rsidR="00281136" w:rsidRPr="009C68A8" w:rsidRDefault="00281136" w:rsidP="00281136">
                            <w:pPr>
                              <w:rPr>
                                <w:rFonts w:cs="Times New Roman"/>
                              </w:rPr>
                            </w:pPr>
                            <w:r>
                              <w:rPr>
                                <w:rFonts w:cs="Times New Roman"/>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3E8B4" id="_x0000_s1050" type="#_x0000_t202" style="position:absolute;left:0;text-align:left;margin-left:323.25pt;margin-top:1.15pt;width:30.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tmSIgIAACI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" stroked="f">
                <v:textbox>
                  <w:txbxContent>
                    <w:p w14:paraId="4F022425" w14:textId="77777777" w:rsidR="00281136" w:rsidRPr="009C68A8" w:rsidRDefault="00281136" w:rsidP="00281136">
                      <w:pPr>
                        <w:rPr>
                          <w:rFonts w:cs="Times New Roman"/>
                        </w:rPr>
                      </w:pPr>
                      <w:r>
                        <w:rPr>
                          <w:rFonts w:cs="Times New Roman"/>
                        </w:rPr>
                        <w:t>(b)</w:t>
                      </w:r>
                    </w:p>
                  </w:txbxContent>
                </v:textbox>
              </v:shape>
            </w:pict>
          </mc:Fallback>
        </mc:AlternateContent>
      </w:r>
    </w:p>
    <w:p w14:paraId="2FD85A95" w14:textId="77777777" w:rsidR="00281136" w:rsidRDefault="00281136" w:rsidP="00281136">
      <w:pPr>
        <w:jc w:val="center"/>
        <w:rPr>
          <w:rFonts w:cs="Times New Roman"/>
          <w:i/>
          <w:iCs/>
          <w:noProof/>
          <w:sz w:val="20"/>
          <w:szCs w:val="20"/>
        </w:rPr>
      </w:pPr>
    </w:p>
    <w:p w14:paraId="1D5FF908" w14:textId="781E68A8" w:rsidR="00281136" w:rsidRDefault="00281136" w:rsidP="000A1E38">
      <w:pPr>
        <w:jc w:val="center"/>
        <w:rPr>
          <w:rFonts w:cs="Times New Roman"/>
          <w:i/>
          <w:iCs/>
          <w:noProof/>
          <w:sz w:val="20"/>
          <w:szCs w:val="20"/>
        </w:rPr>
      </w:pPr>
      <w:r w:rsidRPr="0003787D">
        <w:rPr>
          <w:rFonts w:cs="Times New Roman"/>
          <w:i/>
          <w:iCs/>
          <w:noProof/>
          <w:sz w:val="20"/>
          <w:szCs w:val="20"/>
        </w:rPr>
        <w:t>Figure</w:t>
      </w:r>
      <w:r w:rsidR="008161BC">
        <w:rPr>
          <w:rFonts w:cs="Times New Roman"/>
          <w:i/>
          <w:iCs/>
          <w:noProof/>
          <w:sz w:val="20"/>
          <w:szCs w:val="20"/>
        </w:rPr>
        <w:t xml:space="preserve"> 1.3</w:t>
      </w:r>
      <w:r w:rsidRPr="0003787D">
        <w:rPr>
          <w:rFonts w:cs="Times New Roman"/>
          <w:i/>
          <w:iCs/>
          <w:noProof/>
          <w:sz w:val="20"/>
          <w:szCs w:val="20"/>
        </w:rPr>
        <w:t xml:space="preserve">. </w:t>
      </w:r>
      <w:r>
        <w:rPr>
          <w:rFonts w:cs="Times New Roman"/>
          <w:i/>
          <w:iCs/>
          <w:noProof/>
          <w:sz w:val="20"/>
          <w:szCs w:val="20"/>
        </w:rPr>
        <w:t>Rendition of sabot in flight with the horizontal petals removed: (a) the sabot package’s position the instant it exits the launch tube, (b) the sabot package’s position sometime later in flight. The sabot petals are peeled away from the nominal projectile flight path, while also slowing down relative to the projectile from aerodynamic drag forces. A sabot petal’s angle of rotation with respect to the projectile’s nominal flight path is denoted as theta.</w:t>
      </w:r>
    </w:p>
    <w:p w14:paraId="05E15B63" w14:textId="77777777" w:rsidR="00281136" w:rsidRPr="00683037" w:rsidRDefault="00281136" w:rsidP="00281136">
      <w:pPr>
        <w:jc w:val="center"/>
        <w:rPr>
          <w:rFonts w:cs="Times New Roman"/>
          <w:i/>
          <w:iCs/>
          <w:noProof/>
          <w:sz w:val="20"/>
          <w:szCs w:val="20"/>
        </w:rPr>
      </w:pPr>
    </w:p>
    <w:p w14:paraId="317B9046" w14:textId="77777777" w:rsidR="00281136" w:rsidRPr="00BD667C" w:rsidRDefault="00281136" w:rsidP="00281136">
      <w:pPr>
        <w:spacing w:line="480" w:lineRule="auto"/>
        <w:ind w:firstLine="720"/>
        <w:rPr>
          <w:rFonts w:cs="Times New Roman"/>
          <w:szCs w:val="24"/>
        </w:rPr>
      </w:pPr>
      <w:r>
        <w:rPr>
          <w:rFonts w:cs="Times New Roman"/>
          <w:szCs w:val="24"/>
        </w:rPr>
        <w:lastRenderedPageBreak/>
        <w:t xml:space="preserve">Historically, sabot separation characterization has been conducted through trial-and-error processes for individual 2SLGGs. Unique launching requirements and the nature of extreme launching performance prompt specialized, diagnostic, iterative design for each hypervelocity testing configuration. Attempts have been made to empirically model sabot flight and impact properties. Grosch et al. (1993) have observed an empirical relationship between sabot separation and flight chamber pressure (2 – 16 torr) for a constant velocity. These tests were conducted using two-piece 1.78 mm diameter nylon </w:t>
      </w:r>
      <w:proofErr w:type="spellStart"/>
      <w:r>
        <w:rPr>
          <w:rFonts w:cs="Times New Roman"/>
          <w:szCs w:val="24"/>
        </w:rPr>
        <w:t>lexan</w:t>
      </w:r>
      <w:proofErr w:type="spellEnd"/>
      <w:r>
        <w:rPr>
          <w:rFonts w:cs="Times New Roman"/>
          <w:szCs w:val="24"/>
        </w:rPr>
        <w:t xml:space="preserve"> sabots. </w:t>
      </w:r>
    </w:p>
    <w:p w14:paraId="6C5AA6D1" w14:textId="77777777" w:rsidR="00281136" w:rsidRDefault="00281136" w:rsidP="00281136">
      <w:pPr>
        <w:spacing w:line="480" w:lineRule="auto"/>
        <w:ind w:firstLine="720"/>
        <w:rPr>
          <w:rFonts w:cs="Times New Roman"/>
          <w:szCs w:val="24"/>
        </w:rPr>
      </w:pPr>
      <w:r>
        <w:rPr>
          <w:rFonts w:cs="Times New Roman"/>
          <w:szCs w:val="24"/>
        </w:rPr>
        <w:t xml:space="preserve">Swift et al. (1987) introduced a straightforward, analytical method to approximate sabot separation utilizing the sabot petal’s geometry and density, as well as properties of the atmospheric medium that causes separation. This analysis produced a second order differential equation describing the angular acceleration of the sabot petals as a result of the aerodynamic moment. Integrating this equation yields the angle of rotation between the sabot petal and the nominal projectile flight path as the sabot petal pivots about its rear corner. The angle of rotation is expressed as a function of the distance the package has travelled through atmosphere. Implementing this model gives a relatively effortless estimate of the angle of the sabot at a fixed distance in its flight trajectory (i.e. traveling through the blast tank and impacting the sabot stripper). This model, however, is not completely accurate in describing sabot separation phenomena in the HVIL’s 2SLGG. Experimental results from the HVIL show that as the sabot rotates about its rear corner, it also experiences translational motion radially outward, resulting in the degree of separation. The angular acceleration equation neglects the radially outward aerodynamic forces that cause translational movement of the sabot radially away from the nominal projectile flight path. </w:t>
      </w:r>
    </w:p>
    <w:p w14:paraId="206C950A" w14:textId="36C36731" w:rsidR="001D58C5" w:rsidRPr="00281136" w:rsidRDefault="00281136" w:rsidP="00281136">
      <w:pPr>
        <w:spacing w:line="480" w:lineRule="auto"/>
        <w:ind w:firstLine="720"/>
        <w:rPr>
          <w:rFonts w:cs="Times New Roman"/>
          <w:szCs w:val="24"/>
        </w:rPr>
      </w:pPr>
      <w:r>
        <w:rPr>
          <w:rFonts w:cs="Times New Roman"/>
          <w:szCs w:val="24"/>
        </w:rPr>
        <w:lastRenderedPageBreak/>
        <w:t xml:space="preserve">During the initial testing and calibration of the HVIL’s 2SLGG, sufficient sabot separation was achieved through an iterative trial-and-error process of tuning launch parameters. The HVIL team formulated a primitive model to predict sabot separation given these parameters, but there is inherent value in developing an empirical model to accurately predict sabot separation in hypervelocity testing. Efficient sabot separation reduces both testing turnaround time and consumable testing resource expenditure. In the development of new hypervelocity testing facilities, preexisting models are invaluable in the preliminary optimization of any 2SLGG performance, despite the likelihood of varying launch requirements with facility. The present study develops a rigorous empirical model to investigate the effects of launch parameters on the degree of aerodynamic sabot separation for the Texas A&amp;M University Hypervelocity Impact Laboratory’s 2-stage light gas gun, with the goal of validating future analytical models utilizing aerodynamic laws. </w:t>
      </w:r>
      <w:r>
        <w:br w:type="page"/>
      </w:r>
    </w:p>
    <w:p w14:paraId="20992CB6" w14:textId="77777777" w:rsidR="00D847CA" w:rsidRDefault="00D847CA" w:rsidP="002D75AE">
      <w:pPr>
        <w:pStyle w:val="Heading2"/>
      </w:pPr>
      <w:bookmarkStart w:id="19" w:name="_Toc45285601"/>
      <w:bookmarkStart w:id="20" w:name="_Toc45285622"/>
      <w:bookmarkStart w:id="21" w:name="_Toc45285714"/>
      <w:bookmarkStart w:id="22" w:name="_Toc45285801"/>
      <w:bookmarkStart w:id="23" w:name="_Toc53479518"/>
      <w:r>
        <w:lastRenderedPageBreak/>
        <w:t>Methods</w:t>
      </w:r>
      <w:bookmarkEnd w:id="19"/>
      <w:bookmarkEnd w:id="20"/>
      <w:bookmarkEnd w:id="21"/>
      <w:bookmarkEnd w:id="22"/>
      <w:bookmarkEnd w:id="23"/>
    </w:p>
    <w:p w14:paraId="0DB452AE" w14:textId="77777777" w:rsidR="00C97200" w:rsidRDefault="00C97200" w:rsidP="006B7580">
      <w:pPr>
        <w:pStyle w:val="Heading3"/>
      </w:pPr>
      <w:r>
        <w:t>Data Acquisition</w:t>
      </w:r>
    </w:p>
    <w:p w14:paraId="36221094" w14:textId="2754EC96" w:rsidR="003A3F17" w:rsidRPr="00C51D72" w:rsidRDefault="003A3F17" w:rsidP="003A3F17">
      <w:pPr>
        <w:spacing w:line="480" w:lineRule="auto"/>
        <w:ind w:firstLine="720"/>
        <w:rPr>
          <w:rFonts w:cs="Times New Roman"/>
          <w:szCs w:val="24"/>
        </w:rPr>
      </w:pPr>
      <w:r w:rsidRPr="00C51D72">
        <w:rPr>
          <w:rFonts w:cs="Times New Roman"/>
          <w:szCs w:val="24"/>
        </w:rPr>
        <w:t xml:space="preserve">To determine the degree of sabot petal separation in the 2SLGG, visual data was acquired through photography of the sabot stripper plate. After aerodynamic separation, sabot petal impacts result in large indentions in the </w:t>
      </w:r>
      <w:r>
        <w:rPr>
          <w:rFonts w:cs="Times New Roman"/>
          <w:szCs w:val="24"/>
        </w:rPr>
        <w:t xml:space="preserve">6-inch diameter </w:t>
      </w:r>
      <w:r w:rsidRPr="00C51D72">
        <w:rPr>
          <w:rFonts w:cs="Times New Roman"/>
          <w:szCs w:val="24"/>
        </w:rPr>
        <w:t>steel stripper plate. Throughout the stripper plate’s service life, the resulting surface damage compounds to form a cratered surface. To distinguish new impacts, standard operating procedure include</w:t>
      </w:r>
      <w:r>
        <w:rPr>
          <w:rFonts w:cs="Times New Roman"/>
          <w:szCs w:val="24"/>
        </w:rPr>
        <w:t>d</w:t>
      </w:r>
      <w:r w:rsidRPr="00C51D72">
        <w:rPr>
          <w:rFonts w:cs="Times New Roman"/>
          <w:szCs w:val="24"/>
        </w:rPr>
        <w:t xml:space="preserve"> painting the face of the sabot stripper with a white primer spray paint. After </w:t>
      </w:r>
      <w:r>
        <w:rPr>
          <w:rFonts w:cs="Times New Roman"/>
          <w:szCs w:val="24"/>
        </w:rPr>
        <w:t>each hypervelocity test</w:t>
      </w:r>
      <w:r w:rsidRPr="00C51D72">
        <w:rPr>
          <w:rFonts w:cs="Times New Roman"/>
          <w:szCs w:val="24"/>
        </w:rPr>
        <w:t>, the stripper plate was inspected and photographe</w:t>
      </w:r>
      <w:r>
        <w:rPr>
          <w:rFonts w:cs="Times New Roman"/>
          <w:szCs w:val="24"/>
        </w:rPr>
        <w:t>d using</w:t>
      </w:r>
      <w:r w:rsidRPr="00C51D72">
        <w:rPr>
          <w:rFonts w:cs="Times New Roman"/>
          <w:szCs w:val="24"/>
        </w:rPr>
        <w:t xml:space="preserve"> an iPhone</w:t>
      </w:r>
      <w:r>
        <w:rPr>
          <w:rFonts w:cs="Times New Roman"/>
          <w:szCs w:val="24"/>
        </w:rPr>
        <w:t xml:space="preserve"> X</w:t>
      </w:r>
      <w:r w:rsidRPr="00C51D72">
        <w:rPr>
          <w:rFonts w:cs="Times New Roman"/>
          <w:szCs w:val="24"/>
        </w:rPr>
        <w:t xml:space="preserve"> camera balanced on the baffle in the center of the blast tank</w:t>
      </w:r>
      <w:r>
        <w:rPr>
          <w:rFonts w:cs="Times New Roman"/>
          <w:szCs w:val="24"/>
        </w:rPr>
        <w:t xml:space="preserve"> and</w:t>
      </w:r>
      <w:r w:rsidRPr="00C51D72">
        <w:rPr>
          <w:rFonts w:cs="Times New Roman"/>
          <w:szCs w:val="24"/>
        </w:rPr>
        <w:t xml:space="preserve"> focused on the stripper plate. The phone</w:t>
      </w:r>
      <w:r>
        <w:rPr>
          <w:rFonts w:cs="Times New Roman"/>
          <w:szCs w:val="24"/>
        </w:rPr>
        <w:t>’s camera</w:t>
      </w:r>
      <w:r w:rsidRPr="00C51D72">
        <w:rPr>
          <w:rFonts w:cs="Times New Roman"/>
          <w:szCs w:val="24"/>
        </w:rPr>
        <w:t xml:space="preserve"> was positioned so that the cent</w:t>
      </w:r>
      <w:r>
        <w:rPr>
          <w:rFonts w:cs="Times New Roman"/>
          <w:szCs w:val="24"/>
        </w:rPr>
        <w:t>ral vector</w:t>
      </w:r>
      <w:r w:rsidRPr="00C51D72">
        <w:rPr>
          <w:rFonts w:cs="Times New Roman"/>
          <w:szCs w:val="24"/>
        </w:rPr>
        <w:t xml:space="preserve"> of the camera’s field of view was coincident with the axis of penetration and normal to the face of the stripper plate (</w:t>
      </w:r>
      <w:r w:rsidR="008161BC">
        <w:rPr>
          <w:rFonts w:cs="Times New Roman"/>
          <w:szCs w:val="24"/>
        </w:rPr>
        <w:t xml:space="preserve">Figure </w:t>
      </w:r>
      <w:r w:rsidR="00C50FBB">
        <w:rPr>
          <w:rFonts w:cs="Times New Roman"/>
          <w:szCs w:val="24"/>
        </w:rPr>
        <w:t>2.1</w:t>
      </w:r>
      <w:r w:rsidR="00275D2E">
        <w:rPr>
          <w:rFonts w:cs="Times New Roman"/>
          <w:szCs w:val="24"/>
        </w:rPr>
        <w:t>a</w:t>
      </w:r>
      <w:r w:rsidRPr="00C51D72">
        <w:rPr>
          <w:rFonts w:cs="Times New Roman"/>
          <w:szCs w:val="24"/>
        </w:rPr>
        <w:t xml:space="preserve">). Post-test photography was performed on successful tests, defined as all four sabot petals impacting the stripper plate </w:t>
      </w:r>
      <w:r>
        <w:rPr>
          <w:rFonts w:cs="Times New Roman"/>
          <w:szCs w:val="24"/>
        </w:rPr>
        <w:t>with no sabot petals entering the target tank and impacting the target.</w:t>
      </w:r>
    </w:p>
    <w:p w14:paraId="53E2DECC" w14:textId="77777777" w:rsidR="003A3F17" w:rsidRPr="00C51D72" w:rsidRDefault="003A3F17" w:rsidP="003A3F17">
      <w:pPr>
        <w:spacing w:line="480" w:lineRule="auto"/>
        <w:ind w:firstLine="720"/>
        <w:rPr>
          <w:rFonts w:cs="Times New Roman"/>
          <w:szCs w:val="24"/>
        </w:rPr>
      </w:pPr>
      <w:r w:rsidRPr="00C51D72">
        <w:rPr>
          <w:rFonts w:cs="Times New Roman"/>
          <w:szCs w:val="24"/>
        </w:rPr>
        <w:t xml:space="preserve">The raw images were then imported into Adobe Photoshop </w:t>
      </w:r>
      <w:r>
        <w:rPr>
          <w:rFonts w:cs="Times New Roman"/>
          <w:szCs w:val="24"/>
        </w:rPr>
        <w:t xml:space="preserve">CC 2015 </w:t>
      </w:r>
      <w:r w:rsidRPr="00C51D72">
        <w:rPr>
          <w:rFonts w:cs="Times New Roman"/>
          <w:szCs w:val="24"/>
        </w:rPr>
        <w:t xml:space="preserve">on a standard canvas size of 2000 by 2000 pixels. The images were scaled to position the outer circumference of the stripper plate concentric with a standard circular outline (diameter of 1836 pixels) centered on the canvas. Three images </w:t>
      </w:r>
      <w:r>
        <w:rPr>
          <w:rFonts w:cs="Times New Roman"/>
          <w:szCs w:val="24"/>
        </w:rPr>
        <w:t>had not initially been</w:t>
      </w:r>
      <w:r w:rsidRPr="00C51D72">
        <w:rPr>
          <w:rFonts w:cs="Times New Roman"/>
          <w:szCs w:val="24"/>
        </w:rPr>
        <w:t xml:space="preserve"> photographed in a configuration coincident with the axis of penetration and were </w:t>
      </w:r>
      <w:r>
        <w:rPr>
          <w:rFonts w:cs="Times New Roman"/>
          <w:szCs w:val="24"/>
        </w:rPr>
        <w:t xml:space="preserve">thus </w:t>
      </w:r>
      <w:r w:rsidRPr="00C51D72">
        <w:rPr>
          <w:rFonts w:cs="Times New Roman"/>
          <w:szCs w:val="24"/>
        </w:rPr>
        <w:t xml:space="preserve">adjusted with Photoshop’s perspective tool to remove any eccentricity, assuring </w:t>
      </w:r>
      <w:r>
        <w:rPr>
          <w:rFonts w:cs="Times New Roman"/>
          <w:szCs w:val="24"/>
        </w:rPr>
        <w:t>the sabot stripper plate was normal to the camera</w:t>
      </w:r>
      <w:r w:rsidRPr="00C51D72">
        <w:rPr>
          <w:rFonts w:cs="Times New Roman"/>
          <w:szCs w:val="24"/>
        </w:rPr>
        <w:t xml:space="preserve">. </w:t>
      </w:r>
    </w:p>
    <w:p w14:paraId="418A1A91" w14:textId="489D8F12" w:rsidR="003A3F17" w:rsidRDefault="003A3F17" w:rsidP="003A3F17">
      <w:pPr>
        <w:spacing w:line="480" w:lineRule="auto"/>
        <w:ind w:firstLine="720"/>
        <w:rPr>
          <w:rFonts w:cs="Times New Roman"/>
          <w:szCs w:val="24"/>
        </w:rPr>
      </w:pPr>
      <w:r w:rsidRPr="00C51D72">
        <w:rPr>
          <w:rFonts w:cs="Times New Roman"/>
          <w:szCs w:val="24"/>
        </w:rPr>
        <w:t xml:space="preserve">Sabot petal impacts form indentations 0.15 – 0.75 in. deep </w:t>
      </w:r>
      <w:r>
        <w:rPr>
          <w:rFonts w:cs="Times New Roman"/>
          <w:szCs w:val="24"/>
        </w:rPr>
        <w:t>dependent o</w:t>
      </w:r>
      <w:r w:rsidRPr="00C51D72">
        <w:rPr>
          <w:rFonts w:cs="Times New Roman"/>
          <w:szCs w:val="24"/>
        </w:rPr>
        <w:t>n the grade of steel and impact velocity.</w:t>
      </w:r>
      <w:r>
        <w:rPr>
          <w:rFonts w:cs="Times New Roman"/>
          <w:szCs w:val="24"/>
        </w:rPr>
        <w:t xml:space="preserve"> Over time, the steel stripper plate is deformed until it is no longer </w:t>
      </w:r>
      <w:r>
        <w:rPr>
          <w:rFonts w:cs="Times New Roman"/>
          <w:szCs w:val="24"/>
        </w:rPr>
        <w:lastRenderedPageBreak/>
        <w:t>effective and must be replaced.</w:t>
      </w:r>
      <w:r w:rsidRPr="00C51D72">
        <w:rPr>
          <w:rFonts w:cs="Times New Roman"/>
          <w:szCs w:val="24"/>
        </w:rPr>
        <w:t xml:space="preserve"> These indentions expose new steel not coated in the white paint</w:t>
      </w:r>
      <w:r>
        <w:rPr>
          <w:rFonts w:cs="Times New Roman"/>
          <w:szCs w:val="24"/>
        </w:rPr>
        <w:t>;</w:t>
      </w:r>
      <w:r w:rsidRPr="00C51D72">
        <w:rPr>
          <w:rFonts w:cs="Times New Roman"/>
          <w:szCs w:val="24"/>
        </w:rPr>
        <w:t xml:space="preserve"> </w:t>
      </w:r>
      <w:r>
        <w:rPr>
          <w:rFonts w:cs="Times New Roman"/>
          <w:szCs w:val="24"/>
        </w:rPr>
        <w:t>the contrast of the exposed steel with the white paint</w:t>
      </w:r>
      <w:r w:rsidRPr="00C51D72">
        <w:rPr>
          <w:rFonts w:cs="Times New Roman"/>
          <w:szCs w:val="24"/>
        </w:rPr>
        <w:t xml:space="preserve"> permit</w:t>
      </w:r>
      <w:r>
        <w:rPr>
          <w:rFonts w:cs="Times New Roman"/>
          <w:szCs w:val="24"/>
        </w:rPr>
        <w:t>s</w:t>
      </w:r>
      <w:r w:rsidRPr="00C51D72">
        <w:rPr>
          <w:rFonts w:cs="Times New Roman"/>
          <w:szCs w:val="24"/>
        </w:rPr>
        <w:t xml:space="preserve"> easier identification of the impact location. These impact locations were traced and converted into black entities in Photoshop. As shown in </w:t>
      </w:r>
      <w:r w:rsidR="00DD7A5D">
        <w:rPr>
          <w:rFonts w:cs="Times New Roman"/>
          <w:szCs w:val="24"/>
        </w:rPr>
        <w:t>Figure 2.1</w:t>
      </w:r>
      <w:r w:rsidR="00D7391A">
        <w:rPr>
          <w:rFonts w:cs="Times New Roman"/>
          <w:szCs w:val="24"/>
        </w:rPr>
        <w:t>b,</w:t>
      </w:r>
      <w:r w:rsidRPr="00C51D72">
        <w:rPr>
          <w:rFonts w:cs="Times New Roman"/>
          <w:szCs w:val="24"/>
        </w:rPr>
        <w:t xml:space="preserve"> these entities were exported with a white background to form a black and white vector image. </w:t>
      </w:r>
    </w:p>
    <w:p w14:paraId="6A29FA13" w14:textId="38AAAD41" w:rsidR="003A3F17" w:rsidRDefault="00794FBE" w:rsidP="003A3F17">
      <w:pPr>
        <w:spacing w:line="480" w:lineRule="auto"/>
        <w:rPr>
          <w:rFonts w:cs="Times New Roman"/>
          <w:szCs w:val="24"/>
        </w:rPr>
      </w:pPr>
      <w:r>
        <w:rPr>
          <w:noProof/>
        </w:rPr>
        <mc:AlternateContent>
          <mc:Choice Requires="wps">
            <w:drawing>
              <wp:anchor distT="45720" distB="45720" distL="114300" distR="114300" simplePos="0" relativeHeight="251714560" behindDoc="0" locked="0" layoutInCell="1" allowOverlap="1" wp14:anchorId="57677147" wp14:editId="03DE3141">
                <wp:simplePos x="0" y="0"/>
                <wp:positionH relativeFrom="column">
                  <wp:posOffset>5095407</wp:posOffset>
                </wp:positionH>
                <wp:positionV relativeFrom="paragraph">
                  <wp:posOffset>23058</wp:posOffset>
                </wp:positionV>
                <wp:extent cx="391886" cy="27460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86" cy="274606"/>
                        </a:xfrm>
                        <a:prstGeom prst="rect">
                          <a:avLst/>
                        </a:prstGeom>
                        <a:noFill/>
                        <a:ln w="9525">
                          <a:noFill/>
                          <a:miter lim="800000"/>
                          <a:headEnd/>
                          <a:tailEnd/>
                        </a:ln>
                      </wps:spPr>
                      <wps:txbx>
                        <w:txbxContent>
                          <w:p w14:paraId="6CE237B8" w14:textId="3CD1D8B2" w:rsidR="00187FAE" w:rsidRPr="009C68A8" w:rsidRDefault="00187FAE" w:rsidP="00187FAE">
                            <w:pPr>
                              <w:textboxTightWrap w:val="allLines"/>
                              <w:rPr>
                                <w:rFonts w:cs="Times New Roman"/>
                              </w:rPr>
                            </w:pPr>
                            <w:r w:rsidRPr="009C68A8">
                              <w:rPr>
                                <w:rFonts w:cs="Times New Roman"/>
                              </w:rPr>
                              <w:t>(</w:t>
                            </w:r>
                            <w:r>
                              <w:rPr>
                                <w:rFonts w:cs="Times New Roman"/>
                              </w:rPr>
                              <w:t>c</w:t>
                            </w:r>
                            <w:r w:rsidRPr="009C68A8">
                              <w:rPr>
                                <w:rFonts w:cs="Times New Roman"/>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677147" id="_x0000_s1051" type="#_x0000_t202" style="position:absolute;margin-left:401.2pt;margin-top:1.8pt;width:30.85pt;height:21.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" filled="f" stroked="f">
                <v:textbox>
                  <w:txbxContent>
                    <w:p w14:paraId="6CE237B8" w14:textId="3CD1D8B2" w:rsidR="00187FAE" w:rsidRPr="009C68A8" w:rsidRDefault="00187FAE" w:rsidP="00187FAE">
                      <w:pPr>
                        <w:textboxTightWrap w:val="allLines"/>
                        <w:rPr>
                          <w:rFonts w:cs="Times New Roman"/>
                        </w:rPr>
                      </w:pPr>
                      <w:r w:rsidRPr="009C68A8">
                        <w:rPr>
                          <w:rFonts w:cs="Times New Roman"/>
                        </w:rPr>
                        <w:t>(</w:t>
                      </w:r>
                      <w:r>
                        <w:rPr>
                          <w:rFonts w:cs="Times New Roman"/>
                        </w:rPr>
                        <w:t>c</w:t>
                      </w:r>
                      <w:r w:rsidRPr="009C68A8">
                        <w:rPr>
                          <w:rFonts w:cs="Times New Roman"/>
                        </w:rPr>
                        <w:t>)</w:t>
                      </w:r>
                    </w:p>
                  </w:txbxContent>
                </v:textbox>
              </v:shape>
            </w:pict>
          </mc:Fallback>
        </mc:AlternateContent>
      </w:r>
      <w:r>
        <w:rPr>
          <w:noProof/>
        </w:rPr>
        <mc:AlternateContent>
          <mc:Choice Requires="wps">
            <w:drawing>
              <wp:anchor distT="45720" distB="45720" distL="114300" distR="114300" simplePos="0" relativeHeight="251707392" behindDoc="0" locked="0" layoutInCell="1" allowOverlap="1" wp14:anchorId="67851D3C" wp14:editId="7C8A1162">
                <wp:simplePos x="0" y="0"/>
                <wp:positionH relativeFrom="column">
                  <wp:posOffset>3263251</wp:posOffset>
                </wp:positionH>
                <wp:positionV relativeFrom="paragraph">
                  <wp:posOffset>23058</wp:posOffset>
                </wp:positionV>
                <wp:extent cx="391886" cy="274606"/>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86" cy="274606"/>
                        </a:xfrm>
                        <a:prstGeom prst="rect">
                          <a:avLst/>
                        </a:prstGeom>
                        <a:noFill/>
                        <a:ln w="9525">
                          <a:noFill/>
                          <a:miter lim="800000"/>
                          <a:headEnd/>
                          <a:tailEnd/>
                        </a:ln>
                      </wps:spPr>
                      <wps:txbx>
                        <w:txbxContent>
                          <w:p w14:paraId="489BA0FF" w14:textId="36E3B436" w:rsidR="00E37A0B" w:rsidRPr="009C68A8" w:rsidRDefault="00E37A0B" w:rsidP="00E37A0B">
                            <w:pPr>
                              <w:textboxTightWrap w:val="allLines"/>
                              <w:rPr>
                                <w:rFonts w:cs="Times New Roman"/>
                              </w:rPr>
                            </w:pPr>
                            <w:r w:rsidRPr="009C68A8">
                              <w:rPr>
                                <w:rFonts w:cs="Times New Roman"/>
                              </w:rPr>
                              <w:t>(</w:t>
                            </w:r>
                            <w:r>
                              <w:rPr>
                                <w:rFonts w:cs="Times New Roman"/>
                              </w:rPr>
                              <w:t>b</w:t>
                            </w:r>
                            <w:r w:rsidRPr="009C68A8">
                              <w:rPr>
                                <w:rFonts w:cs="Times New Roman"/>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7851D3C" id="_x0000_s1052" type="#_x0000_t202" style="position:absolute;margin-left:256.95pt;margin-top:1.8pt;width:30.85pt;height:21.6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" filled="f" stroked="f">
                <v:textbox>
                  <w:txbxContent>
                    <w:p w14:paraId="489BA0FF" w14:textId="36E3B436" w:rsidR="00E37A0B" w:rsidRPr="009C68A8" w:rsidRDefault="00E37A0B" w:rsidP="00E37A0B">
                      <w:pPr>
                        <w:textboxTightWrap w:val="allLines"/>
                        <w:rPr>
                          <w:rFonts w:cs="Times New Roman"/>
                        </w:rPr>
                      </w:pPr>
                      <w:r w:rsidRPr="009C68A8">
                        <w:rPr>
                          <w:rFonts w:cs="Times New Roman"/>
                        </w:rPr>
                        <w:t>(</w:t>
                      </w:r>
                      <w:r>
                        <w:rPr>
                          <w:rFonts w:cs="Times New Roman"/>
                        </w:rPr>
                        <w:t>b</w:t>
                      </w:r>
                      <w:r w:rsidRPr="009C68A8">
                        <w:rPr>
                          <w:rFonts w:cs="Times New Roman"/>
                        </w:rPr>
                        <w:t>)</w:t>
                      </w:r>
                    </w:p>
                  </w:txbxContent>
                </v:textbox>
              </v:shape>
            </w:pict>
          </mc:Fallback>
        </mc:AlternateContent>
      </w:r>
      <w:r>
        <w:rPr>
          <w:noProof/>
        </w:rPr>
        <mc:AlternateContent>
          <mc:Choice Requires="wps">
            <w:drawing>
              <wp:anchor distT="45720" distB="45720" distL="114300" distR="114300" simplePos="0" relativeHeight="251691008" behindDoc="0" locked="0" layoutInCell="1" allowOverlap="1" wp14:anchorId="69986898" wp14:editId="722046A4">
                <wp:simplePos x="0" y="0"/>
                <wp:positionH relativeFrom="column">
                  <wp:posOffset>1440799</wp:posOffset>
                </wp:positionH>
                <wp:positionV relativeFrom="paragraph">
                  <wp:posOffset>23932</wp:posOffset>
                </wp:positionV>
                <wp:extent cx="374650" cy="281305"/>
                <wp:effectExtent l="0" t="0" r="6350" b="44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81305"/>
                        </a:xfrm>
                        <a:prstGeom prst="rect">
                          <a:avLst/>
                        </a:prstGeom>
                        <a:solidFill>
                          <a:srgbClr val="FFFFFF"/>
                        </a:solidFill>
                        <a:ln w="9525">
                          <a:noFill/>
                          <a:miter lim="800000"/>
                          <a:headEnd/>
                          <a:tailEnd/>
                        </a:ln>
                      </wps:spPr>
                      <wps:txbx>
                        <w:txbxContent>
                          <w:p w14:paraId="4F891E55" w14:textId="77777777" w:rsidR="00CA6F7C" w:rsidRPr="009C68A8" w:rsidRDefault="00CA6F7C" w:rsidP="00CA6F7C">
                            <w:pPr>
                              <w:rPr>
                                <w:rFonts w:cs="Times New Roman"/>
                              </w:rPr>
                            </w:pPr>
                            <w:r w:rsidRPr="009C68A8">
                              <w:rPr>
                                <w:rFonts w:cs="Times New Roma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86898" id="_x0000_s1053" type="#_x0000_t202" style="position:absolute;margin-left:113.45pt;margin-top:1.9pt;width:29.5pt;height:22.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" stroked="f">
                <v:textbox>
                  <w:txbxContent>
                    <w:p w14:paraId="4F891E55" w14:textId="77777777" w:rsidR="00CA6F7C" w:rsidRPr="009C68A8" w:rsidRDefault="00CA6F7C" w:rsidP="00CA6F7C">
                      <w:pPr>
                        <w:rPr>
                          <w:rFonts w:cs="Times New Roman"/>
                        </w:rPr>
                      </w:pPr>
                      <w:r w:rsidRPr="009C68A8">
                        <w:rPr>
                          <w:rFonts w:cs="Times New Roman"/>
                        </w:rPr>
                        <w:t>(a)</w:t>
                      </w:r>
                    </w:p>
                  </w:txbxContent>
                </v:textbox>
              </v:shape>
            </w:pict>
          </mc:Fallback>
        </mc:AlternateContent>
      </w:r>
      <w:r w:rsidR="003A3F17">
        <w:rPr>
          <w:rFonts w:cs="Times New Roman"/>
          <w:noProof/>
          <w:szCs w:val="24"/>
        </w:rPr>
        <w:drawing>
          <wp:inline distT="0" distB="0" distL="0" distR="0" wp14:anchorId="4A1CA461" wp14:editId="6D55E52A">
            <wp:extent cx="5514975" cy="1838325"/>
            <wp:effectExtent l="0" t="0" r="9525" b="9525"/>
            <wp:docPr id="1" name="Picture 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ffer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0913" cy="1840304"/>
                    </a:xfrm>
                    <a:prstGeom prst="rect">
                      <a:avLst/>
                    </a:prstGeom>
                  </pic:spPr>
                </pic:pic>
              </a:graphicData>
            </a:graphic>
          </wp:inline>
        </w:drawing>
      </w:r>
    </w:p>
    <w:p w14:paraId="676B9D17" w14:textId="22C8457C" w:rsidR="003A3F17" w:rsidRDefault="003A3F17" w:rsidP="000A1E38">
      <w:pPr>
        <w:jc w:val="center"/>
        <w:rPr>
          <w:rFonts w:cs="Times New Roman"/>
          <w:i/>
          <w:iCs/>
          <w:noProof/>
          <w:sz w:val="20"/>
          <w:szCs w:val="20"/>
        </w:rPr>
      </w:pPr>
      <w:r w:rsidRPr="0003787D">
        <w:rPr>
          <w:rFonts w:cs="Times New Roman"/>
          <w:i/>
          <w:iCs/>
          <w:noProof/>
          <w:sz w:val="20"/>
          <w:szCs w:val="20"/>
        </w:rPr>
        <w:t xml:space="preserve">Figure </w:t>
      </w:r>
      <w:r w:rsidR="00C50FBB">
        <w:rPr>
          <w:rFonts w:cs="Times New Roman"/>
          <w:i/>
          <w:iCs/>
          <w:noProof/>
          <w:sz w:val="20"/>
          <w:szCs w:val="20"/>
        </w:rPr>
        <w:t>2.1</w:t>
      </w:r>
      <w:r w:rsidRPr="0003787D">
        <w:rPr>
          <w:rFonts w:cs="Times New Roman"/>
          <w:i/>
          <w:iCs/>
          <w:noProof/>
          <w:sz w:val="20"/>
          <w:szCs w:val="20"/>
        </w:rPr>
        <w:t>.</w:t>
      </w:r>
      <w:r w:rsidR="00187FAE">
        <w:rPr>
          <w:rFonts w:cs="Times New Roman"/>
          <w:i/>
          <w:iCs/>
          <w:noProof/>
          <w:sz w:val="20"/>
          <w:szCs w:val="20"/>
        </w:rPr>
        <w:t xml:space="preserve"> Data collection and processing</w:t>
      </w:r>
      <w:r w:rsidR="00794FBE">
        <w:rPr>
          <w:rFonts w:cs="Times New Roman"/>
          <w:i/>
          <w:iCs/>
          <w:noProof/>
          <w:sz w:val="20"/>
          <w:szCs w:val="20"/>
        </w:rPr>
        <w:t xml:space="preserve">: (a) example photograph of the impacted sabot stripper plate, (b) same photograph traced and converted to binary image, (c) </w:t>
      </w:r>
      <w:r w:rsidR="00275D2E">
        <w:rPr>
          <w:rFonts w:cs="Times New Roman"/>
          <w:i/>
          <w:iCs/>
          <w:noProof/>
          <w:sz w:val="20"/>
          <w:szCs w:val="20"/>
        </w:rPr>
        <w:t>calculated centroid, min, max distances for an impact contour</w:t>
      </w:r>
    </w:p>
    <w:p w14:paraId="267674AB" w14:textId="77777777" w:rsidR="003A3F17" w:rsidRPr="00C51D72" w:rsidRDefault="003A3F17" w:rsidP="003A3F17">
      <w:pPr>
        <w:spacing w:line="480" w:lineRule="auto"/>
        <w:rPr>
          <w:rFonts w:cs="Times New Roman"/>
          <w:szCs w:val="24"/>
        </w:rPr>
      </w:pPr>
    </w:p>
    <w:p w14:paraId="29667A85" w14:textId="77777777" w:rsidR="003A3F17" w:rsidRPr="00C51D72" w:rsidRDefault="003A3F17" w:rsidP="003A3F17">
      <w:pPr>
        <w:spacing w:line="480" w:lineRule="auto"/>
        <w:ind w:firstLine="720"/>
        <w:rPr>
          <w:rFonts w:cs="Times New Roman"/>
          <w:szCs w:val="24"/>
        </w:rPr>
      </w:pPr>
      <w:r w:rsidRPr="00C51D72">
        <w:rPr>
          <w:rFonts w:cs="Times New Roman"/>
          <w:szCs w:val="24"/>
        </w:rPr>
        <w:t>To quantify the degree of sabot separation, the radial distance between each impact and the axis of penetration was measured. To convert the visual data into measurable quantities, edge detection software was developed in Python using the Open Source Computer Vision Library (OpenCV). The vector images were imported into the script and converted to greyscale, transforming the RGB channels into a single channel with each pixel being assigned an intensity value ranging from 0 (black) to 255 (white). Each greyscale image was then converted to a binary image using OpenCV’s threshold function, using the 50% grey value of 127. From this binary image data, the sabot petal impact entities were converted into contours using OpenCV.</w:t>
      </w:r>
    </w:p>
    <w:p w14:paraId="5B771535" w14:textId="68B5F3C0" w:rsidR="003A3F17" w:rsidRPr="00C51D72" w:rsidRDefault="003A3F17" w:rsidP="003A3F17">
      <w:pPr>
        <w:spacing w:line="480" w:lineRule="auto"/>
        <w:ind w:firstLine="720"/>
        <w:rPr>
          <w:rFonts w:cs="Times New Roman"/>
          <w:szCs w:val="24"/>
        </w:rPr>
      </w:pPr>
      <w:r w:rsidRPr="00C51D72">
        <w:rPr>
          <w:rFonts w:cs="Times New Roman"/>
          <w:szCs w:val="24"/>
        </w:rPr>
        <w:t xml:space="preserve">In OpenCV, contours </w:t>
      </w:r>
      <w:r>
        <w:rPr>
          <w:rFonts w:cs="Times New Roman"/>
          <w:szCs w:val="24"/>
        </w:rPr>
        <w:t>were</w:t>
      </w:r>
      <w:r w:rsidRPr="00C51D72">
        <w:rPr>
          <w:rFonts w:cs="Times New Roman"/>
          <w:szCs w:val="24"/>
        </w:rPr>
        <w:t xml:space="preserve"> identified by a curve joining all the continuous points along the boundary of an entity possessing the same color or intensity. A boundary with edge points was fitted to each impact entity, with X and Y pixel positions assigned to each edge point. For </w:t>
      </w:r>
      <w:r w:rsidRPr="00C51D72">
        <w:rPr>
          <w:rFonts w:cs="Times New Roman"/>
          <w:szCs w:val="24"/>
        </w:rPr>
        <w:lastRenderedPageBreak/>
        <w:t>each image, the software iterated through each of the four sabot petal impact contours and found the two-dimensional Euclid</w:t>
      </w:r>
      <w:r>
        <w:rPr>
          <w:rFonts w:cs="Times New Roman"/>
          <w:szCs w:val="24"/>
        </w:rPr>
        <w:t>e</w:t>
      </w:r>
      <w:r w:rsidRPr="00C51D72">
        <w:rPr>
          <w:rFonts w:cs="Times New Roman"/>
          <w:szCs w:val="24"/>
        </w:rPr>
        <w:t xml:space="preserve">an distance in pixels between each edge point and the axis of </w:t>
      </w:r>
      <w:r w:rsidR="00275D2E">
        <w:rPr>
          <w:rFonts w:cs="Times New Roman"/>
          <w:szCs w:val="24"/>
        </w:rPr>
        <w:t xml:space="preserve">projectile </w:t>
      </w:r>
      <w:r w:rsidRPr="00C51D72">
        <w:rPr>
          <w:rFonts w:cs="Times New Roman"/>
          <w:szCs w:val="24"/>
        </w:rPr>
        <w:t>penetration</w:t>
      </w:r>
      <w:r w:rsidR="00275D2E">
        <w:rPr>
          <w:rFonts w:cs="Times New Roman"/>
          <w:szCs w:val="24"/>
        </w:rPr>
        <w:t xml:space="preserve"> (Figure 2.1c)</w:t>
      </w:r>
      <w:r w:rsidRPr="00C51D72">
        <w:rPr>
          <w:rFonts w:cs="Times New Roman"/>
          <w:szCs w:val="24"/>
        </w:rPr>
        <w:t xml:space="preserve">. The distance between the closest and farthest edge points from </w:t>
      </w:r>
      <w:r>
        <w:rPr>
          <w:rFonts w:cs="Times New Roman"/>
          <w:szCs w:val="24"/>
        </w:rPr>
        <w:t xml:space="preserve">the </w:t>
      </w:r>
      <w:r w:rsidRPr="00C51D72">
        <w:rPr>
          <w:rFonts w:cs="Times New Roman"/>
          <w:szCs w:val="24"/>
        </w:rPr>
        <w:t>axis of penetration</w:t>
      </w:r>
      <w:r>
        <w:rPr>
          <w:rFonts w:cs="Times New Roman"/>
          <w:szCs w:val="24"/>
        </w:rPr>
        <w:t xml:space="preserve"> </w:t>
      </w:r>
      <w:r w:rsidRPr="00C51D72">
        <w:rPr>
          <w:rFonts w:cs="Times New Roman"/>
          <w:szCs w:val="24"/>
        </w:rPr>
        <w:t xml:space="preserve">was recorded to characterize the degree of separation in the radial direction. </w:t>
      </w:r>
    </w:p>
    <w:p w14:paraId="2F644DB2" w14:textId="77777777" w:rsidR="00334E65" w:rsidRDefault="003A3F17" w:rsidP="00334E65">
      <w:pPr>
        <w:spacing w:line="480" w:lineRule="auto"/>
        <w:ind w:firstLine="720"/>
        <w:rPr>
          <w:rFonts w:cs="Times New Roman"/>
          <w:szCs w:val="24"/>
        </w:rPr>
      </w:pPr>
      <w:r w:rsidRPr="00C51D72">
        <w:rPr>
          <w:rFonts w:cs="Times New Roman"/>
          <w:szCs w:val="24"/>
        </w:rPr>
        <w:t>Additionally, the centroid, or geometric center, of each contour was found using OpenCV’s Image Moment function. Image Moment uses a weighted average of pixel intensities to calculate the centroid</w:t>
      </w:r>
      <w:r>
        <w:rPr>
          <w:rFonts w:cs="Times New Roman"/>
          <w:szCs w:val="24"/>
        </w:rPr>
        <w:t>. E</w:t>
      </w:r>
      <w:r w:rsidRPr="00C51D72">
        <w:rPr>
          <w:rFonts w:cs="Times New Roman"/>
          <w:szCs w:val="24"/>
        </w:rPr>
        <w:t>ach sabot petal impact entity had a uniform intensity, effectively implementing the arithmetic mean position of all points in a shape</w:t>
      </w:r>
      <w:r>
        <w:rPr>
          <w:rFonts w:cs="Times New Roman"/>
          <w:szCs w:val="24"/>
        </w:rPr>
        <w:t xml:space="preserve">. </w:t>
      </w:r>
      <w:r w:rsidRPr="00C51D72">
        <w:rPr>
          <w:rFonts w:cs="Times New Roman"/>
          <w:szCs w:val="24"/>
        </w:rPr>
        <w:t>The Euclid</w:t>
      </w:r>
      <w:r>
        <w:rPr>
          <w:rFonts w:cs="Times New Roman"/>
          <w:szCs w:val="24"/>
        </w:rPr>
        <w:t>e</w:t>
      </w:r>
      <w:r w:rsidRPr="00C51D72">
        <w:rPr>
          <w:rFonts w:cs="Times New Roman"/>
          <w:szCs w:val="24"/>
        </w:rPr>
        <w:t>an distance between each contour’s centroid and the axis of penetration was calculated. For each</w:t>
      </w:r>
      <w:r>
        <w:rPr>
          <w:rFonts w:cs="Times New Roman"/>
          <w:szCs w:val="24"/>
        </w:rPr>
        <w:t xml:space="preserve"> sabot stripper image</w:t>
      </w:r>
      <w:r w:rsidRPr="00C51D72">
        <w:rPr>
          <w:rFonts w:cs="Times New Roman"/>
          <w:szCs w:val="24"/>
        </w:rPr>
        <w:t xml:space="preserve">, the contours’ </w:t>
      </w:r>
      <w:r>
        <w:rPr>
          <w:rFonts w:cs="Times New Roman"/>
          <w:szCs w:val="24"/>
        </w:rPr>
        <w:t xml:space="preserve">four </w:t>
      </w:r>
      <w:r w:rsidRPr="00C51D72">
        <w:rPr>
          <w:rFonts w:cs="Times New Roman"/>
          <w:szCs w:val="24"/>
        </w:rPr>
        <w:t xml:space="preserve">centroid distances were averaged. The minimum and maximum distances were also averaged to respective values. All distances were then converted from pixels into inches. </w:t>
      </w:r>
      <w:r>
        <w:rPr>
          <w:rFonts w:cs="Times New Roman"/>
          <w:szCs w:val="24"/>
        </w:rPr>
        <w:t xml:space="preserve">Values of the degree of separation were collected for 35 hypervelocity tests. Tests utilizing sabots machined to launch 4 mm and 10 mm spherical projectiles were studied. </w:t>
      </w:r>
    </w:p>
    <w:p w14:paraId="1B9F5215" w14:textId="36057337" w:rsidR="003A3F17" w:rsidRPr="00334E65" w:rsidRDefault="003A3F17" w:rsidP="00334E65">
      <w:pPr>
        <w:spacing w:line="480" w:lineRule="auto"/>
        <w:ind w:firstLine="720"/>
        <w:rPr>
          <w:rFonts w:cs="Times New Roman"/>
          <w:szCs w:val="24"/>
        </w:rPr>
      </w:pPr>
      <w:r>
        <w:rPr>
          <w:rFonts w:cs="Times New Roman"/>
          <w:szCs w:val="24"/>
        </w:rPr>
        <w:t xml:space="preserve">The sabot strike contour circularity, or the measure of how closely the shape of an object approaches a perfect circle, was of particular interest. In digital image processing, circularity is commonly defined by </w:t>
      </w:r>
      <w:r w:rsidR="00334E65">
        <w:rPr>
          <w:rFonts w:cs="Times New Roman"/>
          <w:szCs w:val="24"/>
        </w:rPr>
        <w:t xml:space="preserve">Equation 2.1. </w:t>
      </w:r>
      <w:r>
        <w:rPr>
          <w:rFonts w:eastAsiaTheme="minorEastAsia" w:cs="Times New Roman"/>
          <w:iCs/>
          <w:szCs w:val="24"/>
        </w:rPr>
        <w:t>For circles, this ratio is equal to 1; for non-circles, the ratio is greater than one. The circularity was calculated for each impact contour using OpenCV’s perimeter and area functions. For each test, the circularity values of the four impact contours were averaged and recorded along with the test velocity.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0"/>
        <w:gridCol w:w="3600"/>
        <w:gridCol w:w="2780"/>
      </w:tblGrid>
      <w:tr w:rsidR="00334E65" w14:paraId="7D3F5DCE" w14:textId="77777777" w:rsidTr="00334E65">
        <w:trPr>
          <w:trHeight w:val="1116"/>
        </w:trPr>
        <w:tc>
          <w:tcPr>
            <w:tcW w:w="2970" w:type="dxa"/>
          </w:tcPr>
          <w:p w14:paraId="7A3C5F86" w14:textId="77777777" w:rsidR="00334E65" w:rsidRDefault="00334E65" w:rsidP="00334E65">
            <w:pPr>
              <w:pStyle w:val="BodyParagraphIndent"/>
              <w:ind w:firstLine="0"/>
              <w:jc w:val="right"/>
            </w:pPr>
          </w:p>
        </w:tc>
        <w:tc>
          <w:tcPr>
            <w:tcW w:w="3600" w:type="dxa"/>
          </w:tcPr>
          <w:p w14:paraId="4CA5FFFC" w14:textId="2CE95641" w:rsidR="00334E65" w:rsidRPr="00334E65" w:rsidRDefault="00334E65" w:rsidP="00334E65">
            <w:pPr>
              <w:spacing w:line="480" w:lineRule="auto"/>
              <w:jc w:val="center"/>
              <w:rPr>
                <w:rFonts w:eastAsiaTheme="minorEastAsia" w:cs="Times New Roman"/>
                <w:iCs/>
                <w:szCs w:val="24"/>
              </w:rPr>
            </w:pPr>
            <m:oMathPara>
              <m:oMath>
                <m:r>
                  <w:rPr>
                    <w:rFonts w:ascii="Cambria Math" w:hAnsi="Cambria Math" w:cs="Times New Roman"/>
                    <w:szCs w:val="24"/>
                  </w:rPr>
                  <m:t>Circularity=</m:t>
                </m:r>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Perimeter</m:t>
                        </m:r>
                      </m:e>
                      <m:sup>
                        <m:r>
                          <w:rPr>
                            <w:rFonts w:ascii="Cambria Math" w:hAnsi="Cambria Math" w:cs="Times New Roman"/>
                            <w:szCs w:val="24"/>
                          </w:rPr>
                          <m:t>2</m:t>
                        </m:r>
                      </m:sup>
                    </m:sSup>
                  </m:num>
                  <m:den>
                    <m:r>
                      <w:rPr>
                        <w:rFonts w:ascii="Cambria Math" w:hAnsi="Cambria Math" w:cs="Times New Roman"/>
                        <w:szCs w:val="24"/>
                      </w:rPr>
                      <m:t>4∙π∙Area</m:t>
                    </m:r>
                  </m:den>
                </m:f>
              </m:oMath>
            </m:oMathPara>
          </w:p>
        </w:tc>
        <w:tc>
          <w:tcPr>
            <w:tcW w:w="2780" w:type="dxa"/>
          </w:tcPr>
          <w:p w14:paraId="175A4615" w14:textId="228D7C84" w:rsidR="00334E65" w:rsidRDefault="00334E65" w:rsidP="00334E65">
            <w:pPr>
              <w:pStyle w:val="CaptionEquations"/>
              <w:jc w:val="right"/>
            </w:pPr>
            <w:r>
              <w:t>(</w:t>
            </w:r>
            <w:r w:rsidR="0088456A">
              <w:fldChar w:fldCharType="begin"/>
            </w:r>
            <w:r w:rsidR="0088456A">
              <w:instrText xml:space="preserve"> STYLEREF 2 \s </w:instrText>
            </w:r>
            <w:r w:rsidR="0088456A">
              <w:fldChar w:fldCharType="separate"/>
            </w:r>
            <w:r w:rsidR="00AB2FD8">
              <w:rPr>
                <w:noProof/>
              </w:rPr>
              <w:t>2</w:t>
            </w:r>
            <w:r w:rsidR="0088456A">
              <w:rPr>
                <w:noProof/>
              </w:rPr>
              <w:fldChar w:fldCharType="end"/>
            </w:r>
            <w:r>
              <w:t>.</w:t>
            </w:r>
            <w:r w:rsidR="0088456A">
              <w:fldChar w:fldCharType="begin"/>
            </w:r>
            <w:r w:rsidR="0088456A">
              <w:instrText xml:space="preserve"> SEQ Equation \* ARABIC \s 2 </w:instrText>
            </w:r>
            <w:r w:rsidR="0088456A">
              <w:fldChar w:fldCharType="separate"/>
            </w:r>
            <w:r w:rsidR="00AB2FD8">
              <w:rPr>
                <w:noProof/>
              </w:rPr>
              <w:t>1</w:t>
            </w:r>
            <w:r w:rsidR="0088456A">
              <w:rPr>
                <w:noProof/>
              </w:rPr>
              <w:fldChar w:fldCharType="end"/>
            </w:r>
            <w:r>
              <w:rPr>
                <w:noProof/>
              </w:rPr>
              <w:t>)</w:t>
            </w:r>
          </w:p>
        </w:tc>
      </w:tr>
    </w:tbl>
    <w:p w14:paraId="697D330C" w14:textId="77777777" w:rsidR="00150ACA" w:rsidRDefault="00150ACA" w:rsidP="00150ACA">
      <w:pPr>
        <w:pStyle w:val="Heading3"/>
      </w:pPr>
      <w:r>
        <w:lastRenderedPageBreak/>
        <w:t>Statistical Analysis</w:t>
      </w:r>
    </w:p>
    <w:p w14:paraId="7C10FEA3" w14:textId="4E8CF0A1" w:rsidR="00B97515" w:rsidRDefault="00B97515" w:rsidP="00B97515">
      <w:pPr>
        <w:spacing w:line="480" w:lineRule="auto"/>
        <w:ind w:firstLine="720"/>
        <w:rPr>
          <w:rFonts w:eastAsiaTheme="minorEastAsia" w:cs="Times New Roman"/>
          <w:iCs/>
          <w:szCs w:val="24"/>
        </w:rPr>
      </w:pPr>
      <w:r>
        <w:rPr>
          <w:rFonts w:eastAsiaTheme="minorEastAsia" w:cs="Times New Roman"/>
          <w:iCs/>
          <w:szCs w:val="24"/>
        </w:rPr>
        <w:t xml:space="preserve">A statistical approach was chosen to develop the empirical model predicting the degree of sabot separation. Along with the acquired degree of separation data, recorded testing parameters were selected for polynomial regression. Launch parameters, such as projectile velocity (ranging from 2000 to 7000 meters per second) and target tank backfill pressure (90 – 250 Torr) were considered for independent variables in the model. Additionally, a binary variable was introduced to the polynomial regression to distinguish the testing sabot geometry between the 4 mm and 10 mm sabots. The 10 mm sabot features a larger quarter-sphere cup to hold the 10 mm diameter projectile. The spherical cup increases the surface area of the projected area normal to the freestream velocity in early separation. This negative space also reduces the mass and decreases the local moment of inertia at the downrange part of the sabot petal. This reduced moment of inertia produces less resistance to early rotation in the separation process. </w:t>
      </w:r>
    </w:p>
    <w:p w14:paraId="0FF83605" w14:textId="77777777" w:rsidR="00C90B8E" w:rsidRDefault="00C90B8E" w:rsidP="00B97515">
      <w:pPr>
        <w:spacing w:line="480" w:lineRule="auto"/>
        <w:ind w:firstLine="720"/>
        <w:rPr>
          <w:rFonts w:eastAsiaTheme="minorEastAsia" w:cs="Times New Roman"/>
          <w:iCs/>
          <w:szCs w:val="24"/>
        </w:rPr>
      </w:pPr>
    </w:p>
    <w:p w14:paraId="3305AD59" w14:textId="77777777" w:rsidR="00B97515" w:rsidRDefault="00B97515" w:rsidP="00B97515">
      <w:pPr>
        <w:spacing w:line="480" w:lineRule="auto"/>
        <w:jc w:val="center"/>
        <w:rPr>
          <w:rFonts w:eastAsiaTheme="minorEastAsia" w:cs="Times New Roman"/>
          <w:iCs/>
          <w:szCs w:val="24"/>
        </w:rPr>
      </w:pPr>
      <w:r>
        <w:rPr>
          <w:rFonts w:eastAsiaTheme="minorEastAsia" w:cs="Times New Roman"/>
          <w:iCs/>
          <w:noProof/>
          <w:szCs w:val="24"/>
        </w:rPr>
        <w:drawing>
          <wp:inline distT="0" distB="0" distL="0" distR="0" wp14:anchorId="6993E509" wp14:editId="69C68AEB">
            <wp:extent cx="5340403" cy="2371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t="5602" b="5580"/>
                    <a:stretch/>
                  </pic:blipFill>
                  <pic:spPr bwMode="auto">
                    <a:xfrm>
                      <a:off x="0" y="0"/>
                      <a:ext cx="5358757" cy="2379743"/>
                    </a:xfrm>
                    <a:prstGeom prst="rect">
                      <a:avLst/>
                    </a:prstGeom>
                    <a:ln>
                      <a:noFill/>
                    </a:ln>
                    <a:extLst>
                      <a:ext uri="{53640926-AAD7-44D8-BBD7-CCE9431645EC}">
                        <a14:shadowObscured xmlns:a14="http://schemas.microsoft.com/office/drawing/2010/main"/>
                      </a:ext>
                    </a:extLst>
                  </pic:spPr>
                </pic:pic>
              </a:graphicData>
            </a:graphic>
          </wp:inline>
        </w:drawing>
      </w:r>
    </w:p>
    <w:p w14:paraId="78137F5D" w14:textId="77777777" w:rsidR="00C90B8E" w:rsidRDefault="00C90B8E" w:rsidP="00B97515">
      <w:pPr>
        <w:jc w:val="both"/>
        <w:rPr>
          <w:rFonts w:cs="Times New Roman"/>
          <w:i/>
          <w:iCs/>
          <w:noProof/>
          <w:sz w:val="20"/>
          <w:szCs w:val="20"/>
        </w:rPr>
      </w:pPr>
    </w:p>
    <w:p w14:paraId="6D98BE4B" w14:textId="0F629982" w:rsidR="00C90B8E" w:rsidRPr="00C90B8E" w:rsidRDefault="00B97515" w:rsidP="00334E65">
      <w:pPr>
        <w:jc w:val="center"/>
        <w:rPr>
          <w:rFonts w:cs="Times New Roman"/>
          <w:i/>
          <w:iCs/>
          <w:noProof/>
          <w:sz w:val="20"/>
          <w:szCs w:val="20"/>
        </w:rPr>
      </w:pPr>
      <w:r w:rsidRPr="00DA5824">
        <w:rPr>
          <w:rFonts w:cs="Times New Roman"/>
          <w:i/>
          <w:iCs/>
          <w:noProof/>
          <w:sz w:val="20"/>
          <w:szCs w:val="20"/>
        </w:rPr>
        <w:t xml:space="preserve">Figure </w:t>
      </w:r>
      <w:r w:rsidR="00275D2E" w:rsidRPr="00DA5824">
        <w:rPr>
          <w:rFonts w:cs="Times New Roman"/>
          <w:i/>
          <w:iCs/>
          <w:noProof/>
          <w:sz w:val="20"/>
          <w:szCs w:val="20"/>
        </w:rPr>
        <w:t>2.2</w:t>
      </w:r>
      <w:r w:rsidRPr="00DA5824">
        <w:rPr>
          <w:rFonts w:cs="Times New Roman"/>
          <w:i/>
          <w:iCs/>
          <w:noProof/>
          <w:sz w:val="20"/>
          <w:szCs w:val="20"/>
        </w:rPr>
        <w:t>.</w:t>
      </w:r>
      <w:r w:rsidR="00275D2E" w:rsidRPr="00DA5824">
        <w:rPr>
          <w:rFonts w:cs="Times New Roman"/>
          <w:i/>
          <w:iCs/>
          <w:noProof/>
          <w:sz w:val="20"/>
          <w:szCs w:val="20"/>
        </w:rPr>
        <w:t xml:space="preserve"> Projected area as viewed from a </w:t>
      </w:r>
      <w:r w:rsidR="00275D2E" w:rsidRPr="00DA5824">
        <w:rPr>
          <w:rFonts w:cs="Times New Roman"/>
          <w:i/>
          <w:iCs/>
          <w:noProof/>
          <w:color w:val="auto"/>
          <w:sz w:val="20"/>
          <w:szCs w:val="20"/>
        </w:rPr>
        <w:t>25</w:t>
      </w:r>
      <w:r w:rsidR="00576D9A" w:rsidRPr="00DA5824">
        <w:rPr>
          <w:rFonts w:cs="Times New Roman"/>
          <w:i/>
          <w:iCs/>
          <w:color w:val="auto"/>
          <w:sz w:val="20"/>
          <w:szCs w:val="20"/>
          <w:shd w:val="clear" w:color="auto" w:fill="FFFFFF"/>
        </w:rPr>
        <w:t>°</w:t>
      </w:r>
      <w:r w:rsidR="00576D9A" w:rsidRPr="00DA5824">
        <w:rPr>
          <w:rFonts w:ascii="Arial" w:hAnsi="Arial" w:cs="Arial"/>
          <w:i/>
          <w:iCs/>
          <w:color w:val="auto"/>
          <w:sz w:val="21"/>
          <w:szCs w:val="21"/>
          <w:shd w:val="clear" w:color="auto" w:fill="FFFFFF"/>
        </w:rPr>
        <w:t xml:space="preserve"> </w:t>
      </w:r>
      <w:r w:rsidR="00C90B8E" w:rsidRPr="00DA5824">
        <w:rPr>
          <w:rFonts w:cs="Times New Roman"/>
          <w:i/>
          <w:iCs/>
          <w:noProof/>
          <w:sz w:val="20"/>
          <w:szCs w:val="20"/>
        </w:rPr>
        <w:t>angle</w:t>
      </w:r>
      <w:r w:rsidR="00677E9F" w:rsidRPr="00DA5824">
        <w:rPr>
          <w:rFonts w:cs="Times New Roman"/>
          <w:i/>
          <w:iCs/>
          <w:noProof/>
          <w:sz w:val="20"/>
          <w:szCs w:val="20"/>
        </w:rPr>
        <w:t xml:space="preserve">. This view shows the </w:t>
      </w:r>
      <w:r w:rsidR="00B25D8C" w:rsidRPr="00DA5824">
        <w:rPr>
          <w:rFonts w:cs="Times New Roman"/>
          <w:i/>
          <w:iCs/>
          <w:noProof/>
          <w:sz w:val="20"/>
          <w:szCs w:val="20"/>
        </w:rPr>
        <w:t>leading edge of a single sabot petal as it flies headlong into the freestream velocity</w:t>
      </w:r>
      <w:r w:rsidR="00576AB7">
        <w:rPr>
          <w:rFonts w:cs="Times New Roman"/>
          <w:i/>
          <w:iCs/>
          <w:noProof/>
          <w:sz w:val="20"/>
          <w:szCs w:val="20"/>
        </w:rPr>
        <w:t xml:space="preserve">: (a) a sabot petal machined for a 6 mm projectile (b) a </w:t>
      </w:r>
      <w:r w:rsidR="00F6696D">
        <w:rPr>
          <w:rFonts w:cs="Times New Roman"/>
          <w:i/>
          <w:iCs/>
          <w:noProof/>
          <w:sz w:val="20"/>
          <w:szCs w:val="20"/>
        </w:rPr>
        <w:t>sabot petal machined for a 10 mm projectile.</w:t>
      </w:r>
      <w:r w:rsidR="00B25D8C" w:rsidRPr="00DA5824">
        <w:rPr>
          <w:rFonts w:cs="Times New Roman"/>
          <w:i/>
          <w:iCs/>
          <w:noProof/>
          <w:sz w:val="20"/>
          <w:szCs w:val="20"/>
        </w:rPr>
        <w:t xml:space="preserve"> </w:t>
      </w:r>
      <w:r w:rsidR="00F6696D">
        <w:rPr>
          <w:rFonts w:cs="Times New Roman"/>
          <w:i/>
          <w:iCs/>
          <w:noProof/>
          <w:sz w:val="20"/>
          <w:szCs w:val="20"/>
        </w:rPr>
        <w:t>Each</w:t>
      </w:r>
      <w:r w:rsidR="00B25D8C" w:rsidRPr="00DA5824">
        <w:rPr>
          <w:rFonts w:cs="Times New Roman"/>
          <w:i/>
          <w:iCs/>
          <w:noProof/>
          <w:sz w:val="20"/>
          <w:szCs w:val="20"/>
        </w:rPr>
        <w:t xml:space="preserve"> petal has already rotated </w:t>
      </w:r>
      <w:r w:rsidR="00AB26BA" w:rsidRPr="00DA5824">
        <w:rPr>
          <w:rFonts w:cs="Times New Roman"/>
          <w:i/>
          <w:iCs/>
          <w:noProof/>
          <w:sz w:val="20"/>
          <w:szCs w:val="20"/>
        </w:rPr>
        <w:t xml:space="preserve">θ = </w:t>
      </w:r>
      <w:r w:rsidR="00DA5824" w:rsidRPr="00DA5824">
        <w:rPr>
          <w:rFonts w:cs="Times New Roman"/>
          <w:i/>
          <w:iCs/>
          <w:noProof/>
          <w:color w:val="auto"/>
          <w:sz w:val="20"/>
          <w:szCs w:val="20"/>
        </w:rPr>
        <w:t>25</w:t>
      </w:r>
      <w:r w:rsidR="00DA5824" w:rsidRPr="00DA5824">
        <w:rPr>
          <w:rFonts w:cs="Times New Roman"/>
          <w:i/>
          <w:iCs/>
          <w:color w:val="auto"/>
          <w:sz w:val="20"/>
          <w:szCs w:val="20"/>
          <w:shd w:val="clear" w:color="auto" w:fill="FFFFFF"/>
        </w:rPr>
        <w:t xml:space="preserve">° </w:t>
      </w:r>
      <w:r w:rsidR="00DA5824">
        <w:rPr>
          <w:rFonts w:cs="Times New Roman"/>
          <w:i/>
          <w:iCs/>
          <w:color w:val="auto"/>
          <w:sz w:val="20"/>
          <w:szCs w:val="20"/>
          <w:shd w:val="clear" w:color="auto" w:fill="FFFFFF"/>
        </w:rPr>
        <w:t>away from the projectile’s nominal flight trajectory</w:t>
      </w:r>
      <w:r w:rsidR="00576AB7">
        <w:rPr>
          <w:rFonts w:cs="Times New Roman"/>
          <w:i/>
          <w:iCs/>
          <w:color w:val="auto"/>
          <w:sz w:val="20"/>
          <w:szCs w:val="20"/>
          <w:shd w:val="clear" w:color="auto" w:fill="FFFFFF"/>
        </w:rPr>
        <w:t>.</w:t>
      </w:r>
      <w:r w:rsidR="00F6696D">
        <w:rPr>
          <w:rFonts w:cs="Times New Roman"/>
          <w:i/>
          <w:iCs/>
          <w:color w:val="auto"/>
          <w:sz w:val="20"/>
          <w:szCs w:val="20"/>
          <w:shd w:val="clear" w:color="auto" w:fill="FFFFFF"/>
        </w:rPr>
        <w:t xml:space="preserve"> It is easy to observe the difference in surface</w:t>
      </w:r>
      <w:r w:rsidR="000E482E">
        <w:rPr>
          <w:rFonts w:cs="Times New Roman"/>
          <w:i/>
          <w:iCs/>
          <w:color w:val="auto"/>
          <w:sz w:val="20"/>
          <w:szCs w:val="20"/>
          <w:shd w:val="clear" w:color="auto" w:fill="FFFFFF"/>
        </w:rPr>
        <w:t xml:space="preserve"> area</w:t>
      </w:r>
      <w:r w:rsidR="00F6696D">
        <w:rPr>
          <w:rFonts w:cs="Times New Roman"/>
          <w:i/>
          <w:iCs/>
          <w:color w:val="auto"/>
          <w:sz w:val="20"/>
          <w:szCs w:val="20"/>
          <w:shd w:val="clear" w:color="auto" w:fill="FFFFFF"/>
        </w:rPr>
        <w:t xml:space="preserve"> facing normal to the </w:t>
      </w:r>
      <w:r w:rsidR="000E482E">
        <w:rPr>
          <w:rFonts w:cs="Times New Roman"/>
          <w:i/>
          <w:iCs/>
          <w:color w:val="auto"/>
          <w:sz w:val="20"/>
          <w:szCs w:val="20"/>
          <w:shd w:val="clear" w:color="auto" w:fill="FFFFFF"/>
        </w:rPr>
        <w:t xml:space="preserve">free stream velocity. The 10 mm sabot’s larger spherical </w:t>
      </w:r>
      <w:r w:rsidR="00AB367F">
        <w:rPr>
          <w:rFonts w:cs="Times New Roman"/>
          <w:i/>
          <w:iCs/>
          <w:color w:val="auto"/>
          <w:sz w:val="20"/>
          <w:szCs w:val="20"/>
          <w:shd w:val="clear" w:color="auto" w:fill="FFFFFF"/>
        </w:rPr>
        <w:t xml:space="preserve">cup allows more freestream velocity to </w:t>
      </w:r>
      <w:r w:rsidR="00D77884">
        <w:rPr>
          <w:rFonts w:cs="Times New Roman"/>
          <w:i/>
          <w:iCs/>
          <w:color w:val="auto"/>
          <w:sz w:val="20"/>
          <w:szCs w:val="20"/>
          <w:shd w:val="clear" w:color="auto" w:fill="FFFFFF"/>
        </w:rPr>
        <w:t>impart a larger aerodynamic force to assist in separation.</w:t>
      </w:r>
    </w:p>
    <w:p w14:paraId="000DC834" w14:textId="17E28631" w:rsidR="00B97515" w:rsidRDefault="00B97515" w:rsidP="00B97515">
      <w:pPr>
        <w:spacing w:line="480" w:lineRule="auto"/>
        <w:ind w:firstLine="720"/>
        <w:rPr>
          <w:rFonts w:eastAsiaTheme="minorEastAsia" w:cs="Times New Roman"/>
          <w:iCs/>
          <w:szCs w:val="24"/>
        </w:rPr>
      </w:pPr>
      <w:r>
        <w:rPr>
          <w:rFonts w:eastAsiaTheme="minorEastAsia" w:cs="Times New Roman"/>
          <w:iCs/>
          <w:szCs w:val="24"/>
        </w:rPr>
        <w:lastRenderedPageBreak/>
        <w:t>The polynomial regression was constructed employing an understanding of phenomena governed by the laws of aerodynamics. An increase in backfill pressure would entail an increase in the degree of separation [</w:t>
      </w:r>
      <w:r w:rsidR="00D7391A">
        <w:rPr>
          <w:rFonts w:eastAsiaTheme="minorEastAsia" w:cs="Times New Roman"/>
          <w:iCs/>
          <w:szCs w:val="24"/>
        </w:rPr>
        <w:t>7</w:t>
      </w:r>
      <w:r>
        <w:rPr>
          <w:rFonts w:eastAsiaTheme="minorEastAsia" w:cs="Times New Roman"/>
          <w:iCs/>
          <w:szCs w:val="24"/>
        </w:rPr>
        <w:t xml:space="preserve">] due to the increased ram pressure which induces larger magnitude aerodynamic forces that cause separation. Pressure and pressure squared were chosen to be regressors to investigate the effects of pressure on </w:t>
      </w:r>
      <w:r w:rsidR="00D7391A">
        <w:rPr>
          <w:rFonts w:eastAsiaTheme="minorEastAsia" w:cs="Times New Roman"/>
          <w:iCs/>
          <w:szCs w:val="24"/>
        </w:rPr>
        <w:t>sabot separation</w:t>
      </w:r>
      <w:r>
        <w:rPr>
          <w:rFonts w:eastAsiaTheme="minorEastAsia" w:cs="Times New Roman"/>
          <w:iCs/>
          <w:szCs w:val="24"/>
        </w:rPr>
        <w:t xml:space="preserve"> </w:t>
      </w:r>
      <w:r w:rsidR="00DD278B">
        <w:rPr>
          <w:rFonts w:eastAsiaTheme="minorEastAsia" w:cs="Times New Roman"/>
          <w:iCs/>
          <w:szCs w:val="24"/>
        </w:rPr>
        <w:t>were linear or nonlinear in nature</w:t>
      </w:r>
      <w:r>
        <w:rPr>
          <w:rFonts w:eastAsiaTheme="minorEastAsia" w:cs="Times New Roman"/>
          <w:iCs/>
          <w:szCs w:val="24"/>
        </w:rPr>
        <w:t xml:space="preserve">. When backfill pressure is present, an increase in velocity would also warrant an increase in degree of separation due to the increased freestream velocity and therefore ram pressure. However, when </w:t>
      </w:r>
      <w:r w:rsidR="00DD278B">
        <w:rPr>
          <w:rFonts w:eastAsiaTheme="minorEastAsia" w:cs="Times New Roman"/>
          <w:iCs/>
          <w:szCs w:val="24"/>
        </w:rPr>
        <w:t>zero</w:t>
      </w:r>
      <w:r>
        <w:rPr>
          <w:rFonts w:eastAsiaTheme="minorEastAsia" w:cs="Times New Roman"/>
          <w:iCs/>
          <w:szCs w:val="24"/>
        </w:rPr>
        <w:t xml:space="preserve"> backfill pressure is present and the sabot package is travelling through a true vacuum, a lack of aerodynamic forces in any direction would cause the package to fly true and not separate. Velocity with no interaction term would not accurately describe the sabot separation, as any coefficient would affect the degree of separation even with no backfill pressure. For this reason, velocity was not chosen to be a standalone regressor. All data points collected during hypervelocity testing featured a backfill pressure of at least 90 Torr. As the sabot would not separate to impact the stripper plate with minimal backfill pressure, a degree of separation data point is not measurable with the experimental setup. The HVIL has tested several polymer cylinders over a wide hypervelocity range with backfill pressures approaching 0 Torr. Despite a leading edge normal to the freestream velocity, the cylinders appeared to experience little rotational or translational deviation from the nominal flight trajectory. To account for minimal separation at any velocity with no backfill pressure, a single artificial data point was added to the 35 recorded points in the regression model. The attributes for this data point included a randomized velocity value in the operating range and a backfill pressure value of 0 Torr. A mean imputed value of 0.5 was inputted for the sabot geometry binary variable so the regression would apply the zeroing value for both the 4 mm and 10 mm sabots. </w:t>
      </w:r>
    </w:p>
    <w:p w14:paraId="2BC61150" w14:textId="22905624" w:rsidR="00B97515" w:rsidRDefault="00B97515" w:rsidP="00B97515">
      <w:pPr>
        <w:spacing w:line="480" w:lineRule="auto"/>
        <w:ind w:firstLine="720"/>
        <w:rPr>
          <w:rFonts w:eastAsiaTheme="minorEastAsia" w:cs="Times New Roman"/>
          <w:iCs/>
          <w:szCs w:val="24"/>
        </w:rPr>
      </w:pPr>
      <w:r>
        <w:rPr>
          <w:rFonts w:eastAsiaTheme="minorEastAsia" w:cs="Times New Roman"/>
          <w:iCs/>
          <w:szCs w:val="24"/>
        </w:rPr>
        <w:lastRenderedPageBreak/>
        <w:t>As the sabot would only experience increasing separating forces with increasing velocity when backfill pressure was present, an interaction term between velocity and pressure was chosen to be the final regressor. The regression equation, displayed below, designates velocity as V, backfill pressure as P, and the sabot binary variable as 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7020"/>
        <w:gridCol w:w="1160"/>
      </w:tblGrid>
      <w:tr w:rsidR="00334E65" w14:paraId="6F811A58" w14:textId="77777777" w:rsidTr="00334E65">
        <w:trPr>
          <w:trHeight w:val="495"/>
        </w:trPr>
        <w:tc>
          <w:tcPr>
            <w:tcW w:w="1170" w:type="dxa"/>
          </w:tcPr>
          <w:p w14:paraId="29881DD7" w14:textId="77777777" w:rsidR="00334E65" w:rsidRDefault="00334E65" w:rsidP="009577C3">
            <w:pPr>
              <w:pStyle w:val="BodyParagraphIndent"/>
              <w:ind w:firstLine="0"/>
            </w:pPr>
          </w:p>
        </w:tc>
        <w:tc>
          <w:tcPr>
            <w:tcW w:w="7020" w:type="dxa"/>
            <w:vAlign w:val="bottom"/>
          </w:tcPr>
          <w:p w14:paraId="6361957F" w14:textId="2D81C58F" w:rsidR="00334E65" w:rsidRPr="004648BE" w:rsidRDefault="0088456A" w:rsidP="00334E65">
            <w:pPr>
              <w:spacing w:line="480" w:lineRule="auto"/>
              <w:jc w:val="center"/>
              <w:rPr>
                <w:rFonts w:eastAsiaTheme="minorEastAsia"/>
              </w:rPr>
            </w:pPr>
            <m:oMathPara>
              <m:oMath>
                <m:acc>
                  <m:accPr>
                    <m:ctrlPr>
                      <w:rPr>
                        <w:rFonts w:ascii="Cambria Math" w:hAnsi="Cambria Math"/>
                        <w:i/>
                        <w:iCs/>
                        <w:szCs w:val="24"/>
                      </w:rPr>
                    </m:ctrlPr>
                  </m:accPr>
                  <m:e>
                    <m:r>
                      <w:rPr>
                        <w:rFonts w:ascii="Cambria Math" w:hAnsi="Cambria Math"/>
                        <w:szCs w:val="24"/>
                      </w:rPr>
                      <m:t>Degree</m:t>
                    </m:r>
                    <m:r>
                      <m:rPr>
                        <m:sty m:val="p"/>
                      </m:rPr>
                      <w:rPr>
                        <w:rFonts w:ascii="Cambria Math" w:hAnsi="Cambria Math"/>
                        <w:szCs w:val="24"/>
                      </w:rPr>
                      <m:t> </m:t>
                    </m:r>
                    <m:r>
                      <w:rPr>
                        <w:rFonts w:ascii="Cambria Math" w:hAnsi="Cambria Math"/>
                        <w:szCs w:val="24"/>
                      </w:rPr>
                      <m:t>of</m:t>
                    </m:r>
                    <m:r>
                      <m:rPr>
                        <m:sty m:val="p"/>
                      </m:rPr>
                      <w:rPr>
                        <w:rFonts w:ascii="Cambria Math" w:hAnsi="Cambria Math"/>
                        <w:szCs w:val="24"/>
                      </w:rPr>
                      <m:t> </m:t>
                    </m:r>
                    <m:r>
                      <w:rPr>
                        <w:rFonts w:ascii="Cambria Math" w:hAnsi="Cambria Math"/>
                        <w:szCs w:val="24"/>
                      </w:rPr>
                      <m:t>separation</m:t>
                    </m:r>
                  </m:e>
                </m:acc>
                <m:r>
                  <m:rPr>
                    <m:sty m:val="p"/>
                  </m:rPr>
                  <w:rPr>
                    <w:rFonts w:ascii="Cambria Math" w:hAnsi="Cambria Math"/>
                    <w:szCs w:val="24"/>
                  </w:rPr>
                  <m:t>= </m:t>
                </m:r>
                <m:sSub>
                  <m:sSubPr>
                    <m:ctrlPr>
                      <w:rPr>
                        <w:rFonts w:ascii="Cambria Math" w:hAnsi="Cambria Math"/>
                        <w:i/>
                        <w:iCs/>
                        <w:szCs w:val="24"/>
                      </w:rPr>
                    </m:ctrlPr>
                  </m:sSubPr>
                  <m:e>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P+x</m:t>
                    </m:r>
                  </m:e>
                  <m:sub>
                    <m:r>
                      <m:rPr>
                        <m:sty m:val="p"/>
                      </m:rPr>
                      <w:rPr>
                        <w:rFonts w:ascii="Cambria Math" w:hAnsi="Cambria Math"/>
                        <w:szCs w:val="24"/>
                      </w:rPr>
                      <m:t>2</m:t>
                    </m:r>
                  </m:sub>
                </m:sSub>
                <m:r>
                  <w:rPr>
                    <w:rFonts w:ascii="Cambria Math" w:hAnsi="Cambria Math"/>
                    <w:szCs w:val="24"/>
                  </w:rPr>
                  <m:t>VP</m:t>
                </m:r>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m:rPr>
                        <m:sty m:val="p"/>
                      </m:rPr>
                      <w:rPr>
                        <w:rFonts w:ascii="Cambria Math" w:hAnsi="Cambria Math"/>
                        <w:szCs w:val="24"/>
                      </w:rPr>
                      <m:t>3</m:t>
                    </m:r>
                  </m:sub>
                </m:sSub>
                <m:sSup>
                  <m:sSupPr>
                    <m:ctrlPr>
                      <w:rPr>
                        <w:rFonts w:ascii="Cambria Math" w:hAnsi="Cambria Math"/>
                        <w:i/>
                        <w:iCs/>
                        <w:szCs w:val="24"/>
                      </w:rPr>
                    </m:ctrlPr>
                  </m:sSupPr>
                  <m:e>
                    <m:r>
                      <w:rPr>
                        <w:rFonts w:ascii="Cambria Math" w:hAnsi="Cambria Math"/>
                        <w:szCs w:val="24"/>
                      </w:rPr>
                      <m:t>P</m:t>
                    </m:r>
                  </m:e>
                  <m:sup>
                    <m:r>
                      <m:rPr>
                        <m:sty m:val="p"/>
                      </m:rPr>
                      <w:rPr>
                        <w:rFonts w:ascii="Cambria Math" w:hAnsi="Cambria Math"/>
                        <w:szCs w:val="24"/>
                      </w:rPr>
                      <m:t>2</m:t>
                    </m:r>
                  </m:sup>
                </m:sSup>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S</m:t>
                </m:r>
                <m:r>
                  <m:rPr>
                    <m:sty m:val="p"/>
                  </m:rPr>
                  <w:rPr>
                    <w:rFonts w:ascii="Cambria Math" w:hAnsi="Cambria Math"/>
                    <w:szCs w:val="24"/>
                  </w:rPr>
                  <m:t>+</m:t>
                </m:r>
                <m:r>
                  <w:rPr>
                    <w:rFonts w:ascii="Cambria Math" w:hAnsi="Cambria Math"/>
                    <w:szCs w:val="24"/>
                  </w:rPr>
                  <m:t>u</m:t>
                </m:r>
              </m:oMath>
            </m:oMathPara>
          </w:p>
        </w:tc>
        <w:tc>
          <w:tcPr>
            <w:tcW w:w="1160" w:type="dxa"/>
            <w:vAlign w:val="center"/>
          </w:tcPr>
          <w:p w14:paraId="31B107B3" w14:textId="669CA147" w:rsidR="00334E65" w:rsidRDefault="00334E65" w:rsidP="00334E65">
            <w:pPr>
              <w:pStyle w:val="CaptionEquations"/>
              <w:jc w:val="right"/>
            </w:pPr>
            <w:r>
              <w:t>(</w:t>
            </w:r>
            <w:r w:rsidR="0088456A">
              <w:fldChar w:fldCharType="begin"/>
            </w:r>
            <w:r w:rsidR="0088456A">
              <w:instrText xml:space="preserve"> STYLEREF 2 \s </w:instrText>
            </w:r>
            <w:r w:rsidR="0088456A">
              <w:fldChar w:fldCharType="separate"/>
            </w:r>
            <w:r w:rsidR="00AB2FD8">
              <w:rPr>
                <w:noProof/>
              </w:rPr>
              <w:t>2</w:t>
            </w:r>
            <w:r w:rsidR="0088456A">
              <w:rPr>
                <w:noProof/>
              </w:rPr>
              <w:fldChar w:fldCharType="end"/>
            </w:r>
            <w:r>
              <w:t>.2</w:t>
            </w:r>
            <w:r>
              <w:rPr>
                <w:noProof/>
              </w:rPr>
              <w:t>)</w:t>
            </w:r>
          </w:p>
        </w:tc>
      </w:tr>
    </w:tbl>
    <w:p w14:paraId="109743F5" w14:textId="09CF1C4C" w:rsidR="00D847CA" w:rsidRDefault="00D847CA" w:rsidP="00150ACA">
      <w:pPr>
        <w:pStyle w:val="BodyParagraphNoIndent"/>
      </w:pPr>
      <w:r>
        <w:br w:type="page"/>
      </w:r>
    </w:p>
    <w:p w14:paraId="1616C96D" w14:textId="77777777" w:rsidR="00D847CA" w:rsidRDefault="00D847CA" w:rsidP="002D75AE">
      <w:pPr>
        <w:pStyle w:val="Heading2"/>
      </w:pPr>
      <w:bookmarkStart w:id="24" w:name="_Toc45285602"/>
      <w:bookmarkStart w:id="25" w:name="_Toc45285623"/>
      <w:bookmarkStart w:id="26" w:name="_Toc45285715"/>
      <w:bookmarkStart w:id="27" w:name="_Toc45285802"/>
      <w:bookmarkStart w:id="28" w:name="_Toc53479520"/>
      <w:r>
        <w:lastRenderedPageBreak/>
        <w:t>Results</w:t>
      </w:r>
      <w:bookmarkEnd w:id="24"/>
      <w:bookmarkEnd w:id="25"/>
      <w:bookmarkEnd w:id="26"/>
      <w:bookmarkEnd w:id="27"/>
      <w:bookmarkEnd w:id="28"/>
    </w:p>
    <w:p w14:paraId="4B83D3D4" w14:textId="790DC94D" w:rsidR="00F055DE" w:rsidRDefault="00F055DE" w:rsidP="00F055DE">
      <w:pPr>
        <w:spacing w:line="480" w:lineRule="auto"/>
        <w:ind w:firstLine="720"/>
        <w:rPr>
          <w:rFonts w:cs="Times New Roman"/>
          <w:szCs w:val="24"/>
        </w:rPr>
      </w:pPr>
      <w:r>
        <w:rPr>
          <w:rFonts w:cs="Times New Roman"/>
          <w:szCs w:val="24"/>
        </w:rPr>
        <w:t xml:space="preserve">The polynomial regression model yields an R Square value of 0.92 for the 35 data points. The standard error of 0.11 inches indicates an accurate model for the data provided. All regressors prove to be statistically significant at the p = 0.01 level. The intercept is statistically significant at the p = 0.05 level. As expected, the sabot geometry generates a pronounced effect on the degree of sabot separation. The coefficient indicates that a 10 mm sabot will experience a 0.27 inch increase in degree of separation compared to a 4 mm sabot for a given velocity and backfill pressure. To understand the composition of the degree of separation, an average value within the tested range for each regressor is multiplied by its respective coefficient. Approximate mean values of 4500 meters per second and 150 Torr are used in Table </w:t>
      </w:r>
      <w:r w:rsidR="006E7F09">
        <w:rPr>
          <w:rFonts w:cs="Times New Roman"/>
          <w:szCs w:val="24"/>
        </w:rPr>
        <w:t>3.2</w:t>
      </w:r>
      <w:r>
        <w:rPr>
          <w:rFonts w:cs="Times New Roman"/>
          <w:szCs w:val="24"/>
        </w:rPr>
        <w:t>.</w:t>
      </w:r>
    </w:p>
    <w:tbl>
      <w:tblPr>
        <w:tblW w:w="7718" w:type="dxa"/>
        <w:jc w:val="center"/>
        <w:tblLook w:val="04A0" w:firstRow="1" w:lastRow="0" w:firstColumn="1" w:lastColumn="0" w:noHBand="0" w:noVBand="1"/>
      </w:tblPr>
      <w:tblGrid>
        <w:gridCol w:w="2040"/>
        <w:gridCol w:w="1780"/>
        <w:gridCol w:w="1670"/>
        <w:gridCol w:w="1116"/>
        <w:gridCol w:w="1116"/>
      </w:tblGrid>
      <w:tr w:rsidR="00F055DE" w:rsidRPr="00A4089E" w14:paraId="723205CF" w14:textId="77777777" w:rsidTr="009577C3">
        <w:trPr>
          <w:trHeight w:val="285"/>
          <w:jc w:val="center"/>
        </w:trPr>
        <w:tc>
          <w:tcPr>
            <w:tcW w:w="3820" w:type="dxa"/>
            <w:gridSpan w:val="2"/>
            <w:tcBorders>
              <w:top w:val="single" w:sz="8" w:space="0" w:color="auto"/>
              <w:left w:val="nil"/>
              <w:bottom w:val="single" w:sz="4" w:space="0" w:color="auto"/>
              <w:right w:val="nil"/>
            </w:tcBorders>
            <w:shd w:val="clear" w:color="auto" w:fill="auto"/>
            <w:noWrap/>
            <w:vAlign w:val="bottom"/>
            <w:hideMark/>
          </w:tcPr>
          <w:p w14:paraId="1B624688" w14:textId="4CA8BA25" w:rsidR="00F055DE" w:rsidRPr="008E29E7" w:rsidRDefault="006C6CA5" w:rsidP="009577C3">
            <w:pPr>
              <w:jc w:val="center"/>
              <w:rPr>
                <w:rFonts w:eastAsia="Times New Roman" w:cs="Times New Roman"/>
                <w:i/>
                <w:iCs/>
                <w:color w:val="000000"/>
              </w:rPr>
            </w:pPr>
            <w:bookmarkStart w:id="29" w:name="_Hlk69688976"/>
            <w:r>
              <w:rPr>
                <w:rFonts w:eastAsia="Times New Roman" w:cs="Times New Roman"/>
                <w:i/>
                <w:iCs/>
                <w:color w:val="000000"/>
              </w:rPr>
              <w:t>Polynomial Regression Results</w:t>
            </w:r>
          </w:p>
        </w:tc>
        <w:tc>
          <w:tcPr>
            <w:tcW w:w="1670" w:type="dxa"/>
            <w:tcBorders>
              <w:top w:val="nil"/>
              <w:left w:val="nil"/>
              <w:bottom w:val="nil"/>
              <w:right w:val="nil"/>
            </w:tcBorders>
            <w:shd w:val="clear" w:color="auto" w:fill="auto"/>
            <w:noWrap/>
            <w:vAlign w:val="bottom"/>
            <w:hideMark/>
          </w:tcPr>
          <w:p w14:paraId="24389312" w14:textId="77777777" w:rsidR="00F055DE" w:rsidRPr="008E29E7" w:rsidRDefault="00F055DE" w:rsidP="009577C3">
            <w:pPr>
              <w:jc w:val="center"/>
              <w:rPr>
                <w:rFonts w:eastAsia="Times New Roman" w:cs="Times New Roman"/>
                <w:i/>
                <w:iCs/>
                <w:color w:val="000000"/>
              </w:rPr>
            </w:pPr>
          </w:p>
        </w:tc>
        <w:tc>
          <w:tcPr>
            <w:tcW w:w="1114" w:type="dxa"/>
            <w:tcBorders>
              <w:top w:val="nil"/>
              <w:left w:val="nil"/>
              <w:bottom w:val="nil"/>
              <w:right w:val="nil"/>
            </w:tcBorders>
            <w:shd w:val="clear" w:color="auto" w:fill="auto"/>
            <w:noWrap/>
            <w:vAlign w:val="bottom"/>
            <w:hideMark/>
          </w:tcPr>
          <w:p w14:paraId="296ECDD7"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1ADB82B4" w14:textId="77777777" w:rsidR="00F055DE" w:rsidRPr="008E29E7" w:rsidRDefault="00F055DE" w:rsidP="009577C3">
            <w:pPr>
              <w:rPr>
                <w:rFonts w:eastAsia="Times New Roman" w:cs="Times New Roman"/>
                <w:sz w:val="20"/>
                <w:szCs w:val="20"/>
              </w:rPr>
            </w:pPr>
          </w:p>
        </w:tc>
      </w:tr>
      <w:tr w:rsidR="00F055DE" w:rsidRPr="00A4089E" w14:paraId="4EB7CB16"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0415CEEA"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Multiple R</w:t>
            </w:r>
          </w:p>
        </w:tc>
        <w:tc>
          <w:tcPr>
            <w:tcW w:w="1780" w:type="dxa"/>
            <w:tcBorders>
              <w:top w:val="nil"/>
              <w:left w:val="nil"/>
              <w:bottom w:val="nil"/>
              <w:right w:val="nil"/>
            </w:tcBorders>
            <w:shd w:val="clear" w:color="auto" w:fill="auto"/>
            <w:noWrap/>
            <w:vAlign w:val="bottom"/>
            <w:hideMark/>
          </w:tcPr>
          <w:p w14:paraId="53AF8C19"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0.961660131</w:t>
            </w:r>
          </w:p>
        </w:tc>
        <w:tc>
          <w:tcPr>
            <w:tcW w:w="1670" w:type="dxa"/>
            <w:tcBorders>
              <w:top w:val="nil"/>
              <w:left w:val="nil"/>
              <w:bottom w:val="nil"/>
              <w:right w:val="nil"/>
            </w:tcBorders>
            <w:shd w:val="clear" w:color="auto" w:fill="auto"/>
            <w:noWrap/>
            <w:vAlign w:val="bottom"/>
            <w:hideMark/>
          </w:tcPr>
          <w:p w14:paraId="109E718D"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2976F93A"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5443F917" w14:textId="77777777" w:rsidR="00F055DE" w:rsidRPr="008E29E7" w:rsidRDefault="00F055DE" w:rsidP="009577C3">
            <w:pPr>
              <w:rPr>
                <w:rFonts w:eastAsia="Times New Roman" w:cs="Times New Roman"/>
                <w:sz w:val="20"/>
                <w:szCs w:val="20"/>
              </w:rPr>
            </w:pPr>
          </w:p>
        </w:tc>
      </w:tr>
      <w:tr w:rsidR="00F055DE" w:rsidRPr="00A4089E" w14:paraId="59B6EAB8"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7BF6DBC3"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R Square</w:t>
            </w:r>
          </w:p>
        </w:tc>
        <w:tc>
          <w:tcPr>
            <w:tcW w:w="1780" w:type="dxa"/>
            <w:tcBorders>
              <w:top w:val="nil"/>
              <w:left w:val="nil"/>
              <w:bottom w:val="nil"/>
              <w:right w:val="nil"/>
            </w:tcBorders>
            <w:shd w:val="clear" w:color="auto" w:fill="auto"/>
            <w:noWrap/>
            <w:vAlign w:val="bottom"/>
            <w:hideMark/>
          </w:tcPr>
          <w:p w14:paraId="4859C0B3"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0.924790208</w:t>
            </w:r>
          </w:p>
        </w:tc>
        <w:tc>
          <w:tcPr>
            <w:tcW w:w="1670" w:type="dxa"/>
            <w:tcBorders>
              <w:top w:val="nil"/>
              <w:left w:val="nil"/>
              <w:bottom w:val="nil"/>
              <w:right w:val="nil"/>
            </w:tcBorders>
            <w:shd w:val="clear" w:color="auto" w:fill="auto"/>
            <w:noWrap/>
            <w:vAlign w:val="bottom"/>
            <w:hideMark/>
          </w:tcPr>
          <w:p w14:paraId="36426C6B"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2D461319"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745771D5" w14:textId="77777777" w:rsidR="00F055DE" w:rsidRPr="008E29E7" w:rsidRDefault="00F055DE" w:rsidP="009577C3">
            <w:pPr>
              <w:rPr>
                <w:rFonts w:eastAsia="Times New Roman" w:cs="Times New Roman"/>
                <w:sz w:val="20"/>
                <w:szCs w:val="20"/>
              </w:rPr>
            </w:pPr>
          </w:p>
        </w:tc>
      </w:tr>
      <w:tr w:rsidR="00F055DE" w:rsidRPr="00A4089E" w14:paraId="18E1080A" w14:textId="77777777" w:rsidTr="009577C3">
        <w:trPr>
          <w:trHeight w:val="91"/>
          <w:jc w:val="center"/>
        </w:trPr>
        <w:tc>
          <w:tcPr>
            <w:tcW w:w="2040" w:type="dxa"/>
            <w:tcBorders>
              <w:top w:val="nil"/>
              <w:left w:val="nil"/>
              <w:bottom w:val="nil"/>
              <w:right w:val="nil"/>
            </w:tcBorders>
            <w:shd w:val="clear" w:color="auto" w:fill="auto"/>
            <w:noWrap/>
            <w:vAlign w:val="bottom"/>
            <w:hideMark/>
          </w:tcPr>
          <w:p w14:paraId="595775E0"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Adjusted R Square</w:t>
            </w:r>
          </w:p>
        </w:tc>
        <w:tc>
          <w:tcPr>
            <w:tcW w:w="1780" w:type="dxa"/>
            <w:tcBorders>
              <w:top w:val="nil"/>
              <w:left w:val="nil"/>
              <w:bottom w:val="nil"/>
              <w:right w:val="nil"/>
            </w:tcBorders>
            <w:shd w:val="clear" w:color="auto" w:fill="auto"/>
            <w:noWrap/>
            <w:vAlign w:val="bottom"/>
            <w:hideMark/>
          </w:tcPr>
          <w:p w14:paraId="0B51F4D6"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0.915085718</w:t>
            </w:r>
          </w:p>
        </w:tc>
        <w:tc>
          <w:tcPr>
            <w:tcW w:w="1670" w:type="dxa"/>
            <w:tcBorders>
              <w:top w:val="nil"/>
              <w:left w:val="nil"/>
              <w:bottom w:val="nil"/>
              <w:right w:val="nil"/>
            </w:tcBorders>
            <w:shd w:val="clear" w:color="auto" w:fill="auto"/>
            <w:noWrap/>
            <w:vAlign w:val="bottom"/>
            <w:hideMark/>
          </w:tcPr>
          <w:p w14:paraId="622A5CC7"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0E36307D"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4FEED7FE" w14:textId="77777777" w:rsidR="00F055DE" w:rsidRPr="008E29E7" w:rsidRDefault="00F055DE" w:rsidP="009577C3">
            <w:pPr>
              <w:rPr>
                <w:rFonts w:eastAsia="Times New Roman" w:cs="Times New Roman"/>
                <w:sz w:val="20"/>
                <w:szCs w:val="20"/>
              </w:rPr>
            </w:pPr>
          </w:p>
        </w:tc>
      </w:tr>
      <w:tr w:rsidR="00F055DE" w:rsidRPr="00A4089E" w14:paraId="722E5E19"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0BFE162B"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Standard Error</w:t>
            </w:r>
          </w:p>
        </w:tc>
        <w:tc>
          <w:tcPr>
            <w:tcW w:w="1780" w:type="dxa"/>
            <w:tcBorders>
              <w:top w:val="nil"/>
              <w:left w:val="nil"/>
              <w:bottom w:val="nil"/>
              <w:right w:val="nil"/>
            </w:tcBorders>
            <w:shd w:val="clear" w:color="auto" w:fill="auto"/>
            <w:noWrap/>
            <w:vAlign w:val="bottom"/>
            <w:hideMark/>
          </w:tcPr>
          <w:p w14:paraId="2DA51B61"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0.106749989</w:t>
            </w:r>
          </w:p>
        </w:tc>
        <w:tc>
          <w:tcPr>
            <w:tcW w:w="1670" w:type="dxa"/>
            <w:tcBorders>
              <w:top w:val="nil"/>
              <w:left w:val="nil"/>
              <w:bottom w:val="nil"/>
              <w:right w:val="nil"/>
            </w:tcBorders>
            <w:shd w:val="clear" w:color="auto" w:fill="auto"/>
            <w:noWrap/>
            <w:vAlign w:val="bottom"/>
            <w:hideMark/>
          </w:tcPr>
          <w:p w14:paraId="32183513"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65B8F5C3"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03B92E35" w14:textId="77777777" w:rsidR="00F055DE" w:rsidRPr="008E29E7" w:rsidRDefault="00F055DE" w:rsidP="009577C3">
            <w:pPr>
              <w:rPr>
                <w:rFonts w:eastAsia="Times New Roman" w:cs="Times New Roman"/>
                <w:sz w:val="20"/>
                <w:szCs w:val="20"/>
              </w:rPr>
            </w:pPr>
          </w:p>
        </w:tc>
      </w:tr>
      <w:tr w:rsidR="00F055DE" w:rsidRPr="00A4089E" w14:paraId="3E122CEC" w14:textId="77777777" w:rsidTr="009577C3">
        <w:trPr>
          <w:trHeight w:val="293"/>
          <w:jc w:val="center"/>
        </w:trPr>
        <w:tc>
          <w:tcPr>
            <w:tcW w:w="2040" w:type="dxa"/>
            <w:tcBorders>
              <w:top w:val="nil"/>
              <w:left w:val="nil"/>
              <w:bottom w:val="single" w:sz="8" w:space="0" w:color="auto"/>
              <w:right w:val="nil"/>
            </w:tcBorders>
            <w:shd w:val="clear" w:color="auto" w:fill="auto"/>
            <w:noWrap/>
            <w:vAlign w:val="bottom"/>
            <w:hideMark/>
          </w:tcPr>
          <w:p w14:paraId="77DCE3C8"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Observations</w:t>
            </w:r>
          </w:p>
        </w:tc>
        <w:tc>
          <w:tcPr>
            <w:tcW w:w="1780" w:type="dxa"/>
            <w:tcBorders>
              <w:top w:val="nil"/>
              <w:left w:val="nil"/>
              <w:bottom w:val="single" w:sz="8" w:space="0" w:color="auto"/>
              <w:right w:val="nil"/>
            </w:tcBorders>
            <w:shd w:val="clear" w:color="auto" w:fill="auto"/>
            <w:noWrap/>
            <w:vAlign w:val="bottom"/>
            <w:hideMark/>
          </w:tcPr>
          <w:p w14:paraId="701B75DA" w14:textId="77777777" w:rsidR="00F055DE" w:rsidRPr="008E29E7" w:rsidRDefault="00F055DE" w:rsidP="009577C3">
            <w:pPr>
              <w:jc w:val="right"/>
              <w:rPr>
                <w:rFonts w:eastAsia="Times New Roman" w:cs="Times New Roman"/>
                <w:color w:val="000000"/>
              </w:rPr>
            </w:pPr>
            <w:r w:rsidRPr="008E29E7">
              <w:rPr>
                <w:rFonts w:eastAsia="Times New Roman" w:cs="Times New Roman"/>
                <w:color w:val="000000"/>
              </w:rPr>
              <w:t>36</w:t>
            </w:r>
          </w:p>
        </w:tc>
        <w:tc>
          <w:tcPr>
            <w:tcW w:w="1670" w:type="dxa"/>
            <w:tcBorders>
              <w:top w:val="nil"/>
              <w:left w:val="nil"/>
              <w:bottom w:val="nil"/>
              <w:right w:val="nil"/>
            </w:tcBorders>
            <w:shd w:val="clear" w:color="auto" w:fill="auto"/>
            <w:noWrap/>
            <w:vAlign w:val="bottom"/>
            <w:hideMark/>
          </w:tcPr>
          <w:p w14:paraId="68851252" w14:textId="77777777" w:rsidR="00F055DE" w:rsidRPr="008E29E7" w:rsidRDefault="00F055DE" w:rsidP="009577C3">
            <w:pPr>
              <w:jc w:val="right"/>
              <w:rPr>
                <w:rFonts w:eastAsia="Times New Roman" w:cs="Times New Roman"/>
                <w:color w:val="000000"/>
              </w:rPr>
            </w:pPr>
          </w:p>
        </w:tc>
        <w:tc>
          <w:tcPr>
            <w:tcW w:w="1114" w:type="dxa"/>
            <w:tcBorders>
              <w:top w:val="nil"/>
              <w:left w:val="nil"/>
              <w:bottom w:val="nil"/>
              <w:right w:val="nil"/>
            </w:tcBorders>
            <w:shd w:val="clear" w:color="auto" w:fill="auto"/>
            <w:noWrap/>
            <w:vAlign w:val="bottom"/>
            <w:hideMark/>
          </w:tcPr>
          <w:p w14:paraId="541CC3CE"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6E90A4E1" w14:textId="77777777" w:rsidR="00F055DE" w:rsidRPr="008E29E7" w:rsidRDefault="00F055DE" w:rsidP="009577C3">
            <w:pPr>
              <w:rPr>
                <w:rFonts w:eastAsia="Times New Roman" w:cs="Times New Roman"/>
                <w:sz w:val="20"/>
                <w:szCs w:val="20"/>
              </w:rPr>
            </w:pPr>
          </w:p>
        </w:tc>
      </w:tr>
      <w:bookmarkEnd w:id="29"/>
      <w:tr w:rsidR="00F055DE" w:rsidRPr="00A4089E" w14:paraId="565CC5BE"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5A5223D6" w14:textId="77777777" w:rsidR="00F055DE" w:rsidRPr="008E29E7" w:rsidRDefault="00F055DE" w:rsidP="009577C3">
            <w:pPr>
              <w:rPr>
                <w:rFonts w:eastAsia="Times New Roman" w:cs="Times New Roman"/>
                <w:sz w:val="20"/>
                <w:szCs w:val="20"/>
              </w:rPr>
            </w:pPr>
          </w:p>
        </w:tc>
        <w:tc>
          <w:tcPr>
            <w:tcW w:w="1780" w:type="dxa"/>
            <w:tcBorders>
              <w:top w:val="nil"/>
              <w:left w:val="nil"/>
              <w:bottom w:val="nil"/>
              <w:right w:val="nil"/>
            </w:tcBorders>
            <w:shd w:val="clear" w:color="auto" w:fill="auto"/>
            <w:noWrap/>
            <w:vAlign w:val="bottom"/>
            <w:hideMark/>
          </w:tcPr>
          <w:p w14:paraId="1C35BB3C" w14:textId="77777777" w:rsidR="00F055DE" w:rsidRPr="008E29E7" w:rsidRDefault="00F055DE" w:rsidP="009577C3">
            <w:pPr>
              <w:rPr>
                <w:rFonts w:eastAsia="Times New Roman" w:cs="Times New Roman"/>
                <w:sz w:val="20"/>
                <w:szCs w:val="20"/>
              </w:rPr>
            </w:pPr>
          </w:p>
        </w:tc>
        <w:tc>
          <w:tcPr>
            <w:tcW w:w="1670" w:type="dxa"/>
            <w:tcBorders>
              <w:top w:val="nil"/>
              <w:left w:val="nil"/>
              <w:bottom w:val="nil"/>
              <w:right w:val="nil"/>
            </w:tcBorders>
            <w:shd w:val="clear" w:color="auto" w:fill="auto"/>
            <w:noWrap/>
            <w:vAlign w:val="bottom"/>
            <w:hideMark/>
          </w:tcPr>
          <w:p w14:paraId="545CB540"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03A24AE5" w14:textId="77777777" w:rsidR="00F055DE" w:rsidRPr="008E29E7" w:rsidRDefault="00F055DE" w:rsidP="009577C3">
            <w:pPr>
              <w:rPr>
                <w:rFonts w:eastAsia="Times New Roman" w:cs="Times New Roman"/>
                <w:sz w:val="20"/>
                <w:szCs w:val="20"/>
              </w:rPr>
            </w:pPr>
          </w:p>
        </w:tc>
        <w:tc>
          <w:tcPr>
            <w:tcW w:w="1114" w:type="dxa"/>
            <w:tcBorders>
              <w:top w:val="nil"/>
              <w:left w:val="nil"/>
              <w:bottom w:val="nil"/>
              <w:right w:val="nil"/>
            </w:tcBorders>
            <w:shd w:val="clear" w:color="auto" w:fill="auto"/>
            <w:noWrap/>
            <w:vAlign w:val="bottom"/>
            <w:hideMark/>
          </w:tcPr>
          <w:p w14:paraId="041FE339" w14:textId="77777777" w:rsidR="00F055DE" w:rsidRPr="008E29E7" w:rsidRDefault="00F055DE" w:rsidP="009577C3">
            <w:pPr>
              <w:rPr>
                <w:rFonts w:eastAsia="Times New Roman" w:cs="Times New Roman"/>
                <w:sz w:val="20"/>
                <w:szCs w:val="20"/>
              </w:rPr>
            </w:pPr>
          </w:p>
        </w:tc>
      </w:tr>
      <w:tr w:rsidR="00F055DE" w:rsidRPr="00A4089E" w14:paraId="446BCBF8" w14:textId="77777777" w:rsidTr="009577C3">
        <w:trPr>
          <w:trHeight w:val="285"/>
          <w:jc w:val="center"/>
        </w:trPr>
        <w:tc>
          <w:tcPr>
            <w:tcW w:w="2040" w:type="dxa"/>
            <w:tcBorders>
              <w:top w:val="single" w:sz="8" w:space="0" w:color="auto"/>
              <w:left w:val="nil"/>
              <w:bottom w:val="single" w:sz="4" w:space="0" w:color="auto"/>
              <w:right w:val="nil"/>
            </w:tcBorders>
            <w:shd w:val="clear" w:color="auto" w:fill="auto"/>
            <w:noWrap/>
            <w:vAlign w:val="bottom"/>
            <w:hideMark/>
          </w:tcPr>
          <w:p w14:paraId="401AE12A"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 </w:t>
            </w:r>
          </w:p>
        </w:tc>
        <w:tc>
          <w:tcPr>
            <w:tcW w:w="1780" w:type="dxa"/>
            <w:tcBorders>
              <w:top w:val="single" w:sz="8" w:space="0" w:color="auto"/>
              <w:left w:val="nil"/>
              <w:bottom w:val="single" w:sz="4" w:space="0" w:color="auto"/>
              <w:right w:val="nil"/>
            </w:tcBorders>
            <w:shd w:val="clear" w:color="auto" w:fill="auto"/>
            <w:noWrap/>
            <w:vAlign w:val="bottom"/>
            <w:hideMark/>
          </w:tcPr>
          <w:p w14:paraId="623CEB9C"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Coefficients</w:t>
            </w:r>
          </w:p>
        </w:tc>
        <w:tc>
          <w:tcPr>
            <w:tcW w:w="1670" w:type="dxa"/>
            <w:tcBorders>
              <w:top w:val="single" w:sz="8" w:space="0" w:color="auto"/>
              <w:left w:val="nil"/>
              <w:bottom w:val="single" w:sz="4" w:space="0" w:color="auto"/>
              <w:right w:val="nil"/>
            </w:tcBorders>
            <w:shd w:val="clear" w:color="auto" w:fill="auto"/>
            <w:noWrap/>
            <w:vAlign w:val="bottom"/>
            <w:hideMark/>
          </w:tcPr>
          <w:p w14:paraId="5627BA54"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Standard Error</w:t>
            </w:r>
          </w:p>
        </w:tc>
        <w:tc>
          <w:tcPr>
            <w:tcW w:w="1114" w:type="dxa"/>
            <w:tcBorders>
              <w:top w:val="single" w:sz="8" w:space="0" w:color="auto"/>
              <w:left w:val="nil"/>
              <w:bottom w:val="single" w:sz="4" w:space="0" w:color="auto"/>
              <w:right w:val="nil"/>
            </w:tcBorders>
            <w:shd w:val="clear" w:color="auto" w:fill="auto"/>
            <w:noWrap/>
            <w:vAlign w:val="bottom"/>
            <w:hideMark/>
          </w:tcPr>
          <w:p w14:paraId="4D240F9E"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t Stat</w:t>
            </w:r>
          </w:p>
        </w:tc>
        <w:tc>
          <w:tcPr>
            <w:tcW w:w="1114" w:type="dxa"/>
            <w:tcBorders>
              <w:top w:val="single" w:sz="8" w:space="0" w:color="auto"/>
              <w:left w:val="nil"/>
              <w:bottom w:val="single" w:sz="4" w:space="0" w:color="auto"/>
              <w:right w:val="nil"/>
            </w:tcBorders>
            <w:shd w:val="clear" w:color="auto" w:fill="auto"/>
            <w:noWrap/>
            <w:vAlign w:val="bottom"/>
            <w:hideMark/>
          </w:tcPr>
          <w:p w14:paraId="7B77F7D6"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P-value</w:t>
            </w:r>
          </w:p>
        </w:tc>
      </w:tr>
      <w:tr w:rsidR="00F055DE" w:rsidRPr="00A4089E" w14:paraId="19F01017"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767CD36A"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Intercept</w:t>
            </w:r>
          </w:p>
        </w:tc>
        <w:tc>
          <w:tcPr>
            <w:tcW w:w="1780" w:type="dxa"/>
            <w:tcBorders>
              <w:top w:val="nil"/>
              <w:left w:val="nil"/>
              <w:bottom w:val="nil"/>
              <w:right w:val="nil"/>
            </w:tcBorders>
            <w:shd w:val="clear" w:color="auto" w:fill="auto"/>
            <w:noWrap/>
            <w:vAlign w:val="bottom"/>
            <w:hideMark/>
          </w:tcPr>
          <w:p w14:paraId="2DC7800C"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0.266820563</w:t>
            </w:r>
          </w:p>
        </w:tc>
        <w:tc>
          <w:tcPr>
            <w:tcW w:w="1670" w:type="dxa"/>
            <w:tcBorders>
              <w:top w:val="nil"/>
              <w:left w:val="nil"/>
              <w:bottom w:val="nil"/>
              <w:right w:val="nil"/>
            </w:tcBorders>
            <w:shd w:val="clear" w:color="auto" w:fill="auto"/>
            <w:noWrap/>
            <w:vAlign w:val="bottom"/>
            <w:hideMark/>
          </w:tcPr>
          <w:p w14:paraId="59880D9F"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0.098291366</w:t>
            </w:r>
          </w:p>
        </w:tc>
        <w:tc>
          <w:tcPr>
            <w:tcW w:w="1114" w:type="dxa"/>
            <w:tcBorders>
              <w:top w:val="nil"/>
              <w:left w:val="nil"/>
              <w:bottom w:val="nil"/>
              <w:right w:val="nil"/>
            </w:tcBorders>
            <w:shd w:val="clear" w:color="auto" w:fill="auto"/>
            <w:noWrap/>
            <w:vAlign w:val="bottom"/>
            <w:hideMark/>
          </w:tcPr>
          <w:p w14:paraId="537F6E9E"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2.714588</w:t>
            </w:r>
          </w:p>
        </w:tc>
        <w:tc>
          <w:tcPr>
            <w:tcW w:w="1114" w:type="dxa"/>
            <w:tcBorders>
              <w:top w:val="nil"/>
              <w:left w:val="nil"/>
              <w:bottom w:val="nil"/>
              <w:right w:val="nil"/>
            </w:tcBorders>
            <w:shd w:val="clear" w:color="auto" w:fill="auto"/>
            <w:noWrap/>
            <w:vAlign w:val="bottom"/>
            <w:hideMark/>
          </w:tcPr>
          <w:p w14:paraId="5AC385C7"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0.010743</w:t>
            </w:r>
          </w:p>
        </w:tc>
      </w:tr>
      <w:tr w:rsidR="00F055DE" w:rsidRPr="00A4089E" w14:paraId="701A47A4"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29A6124E"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Pressure</w:t>
            </w:r>
          </w:p>
        </w:tc>
        <w:tc>
          <w:tcPr>
            <w:tcW w:w="1780" w:type="dxa"/>
            <w:tcBorders>
              <w:top w:val="nil"/>
              <w:left w:val="nil"/>
              <w:bottom w:val="nil"/>
              <w:right w:val="nil"/>
            </w:tcBorders>
            <w:shd w:val="clear" w:color="auto" w:fill="auto"/>
            <w:noWrap/>
            <w:vAlign w:val="bottom"/>
            <w:hideMark/>
          </w:tcPr>
          <w:p w14:paraId="63190CE8"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0.00918261</w:t>
            </w:r>
          </w:p>
        </w:tc>
        <w:tc>
          <w:tcPr>
            <w:tcW w:w="1670" w:type="dxa"/>
            <w:tcBorders>
              <w:top w:val="nil"/>
              <w:left w:val="nil"/>
              <w:bottom w:val="nil"/>
              <w:right w:val="nil"/>
            </w:tcBorders>
            <w:shd w:val="clear" w:color="auto" w:fill="auto"/>
            <w:noWrap/>
            <w:vAlign w:val="bottom"/>
            <w:hideMark/>
          </w:tcPr>
          <w:p w14:paraId="53110090"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0.001081598</w:t>
            </w:r>
          </w:p>
        </w:tc>
        <w:tc>
          <w:tcPr>
            <w:tcW w:w="1114" w:type="dxa"/>
            <w:tcBorders>
              <w:top w:val="nil"/>
              <w:left w:val="nil"/>
              <w:bottom w:val="nil"/>
              <w:right w:val="nil"/>
            </w:tcBorders>
            <w:shd w:val="clear" w:color="auto" w:fill="auto"/>
            <w:noWrap/>
            <w:vAlign w:val="bottom"/>
            <w:hideMark/>
          </w:tcPr>
          <w:p w14:paraId="4E4F7DD0"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8.489854</w:t>
            </w:r>
          </w:p>
        </w:tc>
        <w:tc>
          <w:tcPr>
            <w:tcW w:w="1114" w:type="dxa"/>
            <w:tcBorders>
              <w:top w:val="nil"/>
              <w:left w:val="nil"/>
              <w:bottom w:val="nil"/>
              <w:right w:val="nil"/>
            </w:tcBorders>
            <w:shd w:val="clear" w:color="auto" w:fill="auto"/>
            <w:noWrap/>
            <w:vAlign w:val="bottom"/>
            <w:hideMark/>
          </w:tcPr>
          <w:p w14:paraId="5A9A64CF"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1.37E-09</w:t>
            </w:r>
          </w:p>
        </w:tc>
      </w:tr>
      <w:tr w:rsidR="00F055DE" w:rsidRPr="00A4089E" w14:paraId="21F76612"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3B3B54BE" w14:textId="77777777" w:rsidR="00F055DE" w:rsidRPr="008E29E7" w:rsidRDefault="00F055DE" w:rsidP="009577C3">
            <w:pPr>
              <w:rPr>
                <w:rFonts w:eastAsia="Times New Roman" w:cs="Times New Roman"/>
                <w:iCs/>
                <w:color w:val="000000"/>
              </w:rPr>
            </w:pPr>
            <m:oMathPara>
              <m:oMathParaPr>
                <m:jc m:val="left"/>
              </m:oMathParaPr>
              <m:oMath>
                <m:r>
                  <m:rPr>
                    <m:sty m:val="p"/>
                  </m:rPr>
                  <w:rPr>
                    <w:rFonts w:ascii="Cambria Math" w:eastAsia="Times New Roman" w:hAnsi="Cambria Math" w:cs="Times New Roman"/>
                    <w:color w:val="000000"/>
                  </w:rPr>
                  <m:t>Velocity∙Pressure</m:t>
                </m:r>
              </m:oMath>
            </m:oMathPara>
          </w:p>
        </w:tc>
        <w:tc>
          <w:tcPr>
            <w:tcW w:w="1780" w:type="dxa"/>
            <w:tcBorders>
              <w:top w:val="nil"/>
              <w:left w:val="nil"/>
              <w:bottom w:val="nil"/>
              <w:right w:val="nil"/>
            </w:tcBorders>
            <w:shd w:val="clear" w:color="auto" w:fill="auto"/>
            <w:noWrap/>
            <w:vAlign w:val="bottom"/>
            <w:hideMark/>
          </w:tcPr>
          <w:p w14:paraId="6E2EC1BB"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4.88406E-07</w:t>
            </w:r>
          </w:p>
        </w:tc>
        <w:tc>
          <w:tcPr>
            <w:tcW w:w="1670" w:type="dxa"/>
            <w:tcBorders>
              <w:top w:val="nil"/>
              <w:left w:val="nil"/>
              <w:bottom w:val="nil"/>
              <w:right w:val="nil"/>
            </w:tcBorders>
            <w:shd w:val="clear" w:color="auto" w:fill="auto"/>
            <w:noWrap/>
            <w:vAlign w:val="bottom"/>
            <w:hideMark/>
          </w:tcPr>
          <w:p w14:paraId="12CB126E"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1.69934E-07</w:t>
            </w:r>
          </w:p>
        </w:tc>
        <w:tc>
          <w:tcPr>
            <w:tcW w:w="1114" w:type="dxa"/>
            <w:tcBorders>
              <w:top w:val="nil"/>
              <w:left w:val="nil"/>
              <w:bottom w:val="nil"/>
              <w:right w:val="nil"/>
            </w:tcBorders>
            <w:shd w:val="clear" w:color="auto" w:fill="auto"/>
            <w:noWrap/>
            <w:vAlign w:val="bottom"/>
            <w:hideMark/>
          </w:tcPr>
          <w:p w14:paraId="138EC43B"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2.874084</w:t>
            </w:r>
          </w:p>
        </w:tc>
        <w:tc>
          <w:tcPr>
            <w:tcW w:w="1114" w:type="dxa"/>
            <w:tcBorders>
              <w:top w:val="nil"/>
              <w:left w:val="nil"/>
              <w:bottom w:val="nil"/>
              <w:right w:val="nil"/>
            </w:tcBorders>
            <w:shd w:val="clear" w:color="auto" w:fill="auto"/>
            <w:noWrap/>
            <w:vAlign w:val="bottom"/>
            <w:hideMark/>
          </w:tcPr>
          <w:p w14:paraId="670ABCBC"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0.007257</w:t>
            </w:r>
          </w:p>
        </w:tc>
      </w:tr>
      <w:tr w:rsidR="00F055DE" w:rsidRPr="00A4089E" w14:paraId="6378069E" w14:textId="77777777" w:rsidTr="009577C3">
        <w:trPr>
          <w:trHeight w:val="285"/>
          <w:jc w:val="center"/>
        </w:trPr>
        <w:tc>
          <w:tcPr>
            <w:tcW w:w="2040" w:type="dxa"/>
            <w:tcBorders>
              <w:top w:val="nil"/>
              <w:left w:val="nil"/>
              <w:bottom w:val="nil"/>
              <w:right w:val="nil"/>
            </w:tcBorders>
            <w:shd w:val="clear" w:color="auto" w:fill="auto"/>
            <w:noWrap/>
            <w:vAlign w:val="bottom"/>
            <w:hideMark/>
          </w:tcPr>
          <w:p w14:paraId="2B1377FD" w14:textId="77777777" w:rsidR="00F055DE" w:rsidRPr="008E29E7" w:rsidRDefault="0088456A" w:rsidP="009577C3">
            <w:pPr>
              <w:rPr>
                <w:rFonts w:eastAsia="Times New Roman" w:cs="Times New Roman"/>
                <w:iCs/>
                <w:color w:val="000000"/>
              </w:rPr>
            </w:pPr>
            <m:oMathPara>
              <m:oMathParaPr>
                <m:jc m:val="left"/>
              </m:oMathParaPr>
              <m:oMath>
                <m:sSup>
                  <m:sSupPr>
                    <m:ctrlPr>
                      <w:rPr>
                        <w:rFonts w:ascii="Cambria Math" w:eastAsia="Times New Roman" w:hAnsi="Cambria Math" w:cs="Times New Roman"/>
                        <w:iCs/>
                        <w:color w:val="000000"/>
                      </w:rPr>
                    </m:ctrlPr>
                  </m:sSupPr>
                  <m:e>
                    <m:r>
                      <m:rPr>
                        <m:sty m:val="p"/>
                      </m:rPr>
                      <w:rPr>
                        <w:rFonts w:ascii="Cambria Math" w:eastAsia="Times New Roman" w:hAnsi="Cambria Math" w:cs="Times New Roman"/>
                        <w:color w:val="000000"/>
                      </w:rPr>
                      <m:t>Pressure</m:t>
                    </m:r>
                  </m:e>
                  <m:sup>
                    <m:r>
                      <m:rPr>
                        <m:sty m:val="p"/>
                      </m:rPr>
                      <w:rPr>
                        <w:rFonts w:ascii="Cambria Math" w:eastAsia="Times New Roman" w:hAnsi="Cambria Math" w:cs="Times New Roman"/>
                        <w:color w:val="000000"/>
                      </w:rPr>
                      <m:t>2</m:t>
                    </m:r>
                  </m:sup>
                </m:sSup>
              </m:oMath>
            </m:oMathPara>
          </w:p>
        </w:tc>
        <w:tc>
          <w:tcPr>
            <w:tcW w:w="1780" w:type="dxa"/>
            <w:tcBorders>
              <w:top w:val="nil"/>
              <w:left w:val="nil"/>
              <w:bottom w:val="nil"/>
              <w:right w:val="nil"/>
            </w:tcBorders>
            <w:shd w:val="clear" w:color="auto" w:fill="auto"/>
            <w:noWrap/>
            <w:vAlign w:val="bottom"/>
            <w:hideMark/>
          </w:tcPr>
          <w:p w14:paraId="24EEE846"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-1.71064E-05</w:t>
            </w:r>
          </w:p>
        </w:tc>
        <w:tc>
          <w:tcPr>
            <w:tcW w:w="1670" w:type="dxa"/>
            <w:tcBorders>
              <w:top w:val="nil"/>
              <w:left w:val="nil"/>
              <w:bottom w:val="nil"/>
              <w:right w:val="nil"/>
            </w:tcBorders>
            <w:shd w:val="clear" w:color="auto" w:fill="auto"/>
            <w:noWrap/>
            <w:vAlign w:val="bottom"/>
            <w:hideMark/>
          </w:tcPr>
          <w:p w14:paraId="7C518437"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3.27725E-06</w:t>
            </w:r>
          </w:p>
        </w:tc>
        <w:tc>
          <w:tcPr>
            <w:tcW w:w="1114" w:type="dxa"/>
            <w:tcBorders>
              <w:top w:val="nil"/>
              <w:left w:val="nil"/>
              <w:bottom w:val="nil"/>
              <w:right w:val="nil"/>
            </w:tcBorders>
            <w:shd w:val="clear" w:color="auto" w:fill="auto"/>
            <w:noWrap/>
            <w:vAlign w:val="bottom"/>
            <w:hideMark/>
          </w:tcPr>
          <w:p w14:paraId="5E4A3A6C"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-5.21975</w:t>
            </w:r>
          </w:p>
        </w:tc>
        <w:tc>
          <w:tcPr>
            <w:tcW w:w="1114" w:type="dxa"/>
            <w:tcBorders>
              <w:top w:val="nil"/>
              <w:left w:val="nil"/>
              <w:bottom w:val="nil"/>
              <w:right w:val="nil"/>
            </w:tcBorders>
            <w:shd w:val="clear" w:color="auto" w:fill="auto"/>
            <w:noWrap/>
            <w:vAlign w:val="bottom"/>
            <w:hideMark/>
          </w:tcPr>
          <w:p w14:paraId="60B03898"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1.14E-05</w:t>
            </w:r>
          </w:p>
        </w:tc>
      </w:tr>
      <w:tr w:rsidR="00F055DE" w:rsidRPr="00A4089E" w14:paraId="3B5D66AB" w14:textId="77777777" w:rsidTr="009577C3">
        <w:trPr>
          <w:trHeight w:val="293"/>
          <w:jc w:val="center"/>
        </w:trPr>
        <w:tc>
          <w:tcPr>
            <w:tcW w:w="2040" w:type="dxa"/>
            <w:tcBorders>
              <w:top w:val="nil"/>
              <w:left w:val="nil"/>
              <w:bottom w:val="single" w:sz="8" w:space="0" w:color="auto"/>
              <w:right w:val="nil"/>
            </w:tcBorders>
            <w:shd w:val="clear" w:color="auto" w:fill="auto"/>
            <w:noWrap/>
            <w:vAlign w:val="bottom"/>
            <w:hideMark/>
          </w:tcPr>
          <w:p w14:paraId="0EA2CEB7"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10 mm Sabot</w:t>
            </w:r>
          </w:p>
        </w:tc>
        <w:tc>
          <w:tcPr>
            <w:tcW w:w="1780" w:type="dxa"/>
            <w:tcBorders>
              <w:top w:val="nil"/>
              <w:left w:val="nil"/>
              <w:bottom w:val="single" w:sz="8" w:space="0" w:color="auto"/>
              <w:right w:val="nil"/>
            </w:tcBorders>
            <w:shd w:val="clear" w:color="auto" w:fill="auto"/>
            <w:noWrap/>
            <w:vAlign w:val="bottom"/>
            <w:hideMark/>
          </w:tcPr>
          <w:p w14:paraId="16E10ADD"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0.266455432</w:t>
            </w:r>
          </w:p>
        </w:tc>
        <w:tc>
          <w:tcPr>
            <w:tcW w:w="1670" w:type="dxa"/>
            <w:tcBorders>
              <w:top w:val="nil"/>
              <w:left w:val="nil"/>
              <w:bottom w:val="single" w:sz="8" w:space="0" w:color="auto"/>
              <w:right w:val="nil"/>
            </w:tcBorders>
            <w:shd w:val="clear" w:color="auto" w:fill="auto"/>
            <w:noWrap/>
            <w:vAlign w:val="bottom"/>
            <w:hideMark/>
          </w:tcPr>
          <w:p w14:paraId="526A8598"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0.045896694</w:t>
            </w:r>
          </w:p>
        </w:tc>
        <w:tc>
          <w:tcPr>
            <w:tcW w:w="1114" w:type="dxa"/>
            <w:tcBorders>
              <w:top w:val="nil"/>
              <w:left w:val="nil"/>
              <w:bottom w:val="single" w:sz="8" w:space="0" w:color="auto"/>
              <w:right w:val="nil"/>
            </w:tcBorders>
            <w:shd w:val="clear" w:color="auto" w:fill="auto"/>
            <w:noWrap/>
            <w:vAlign w:val="bottom"/>
            <w:hideMark/>
          </w:tcPr>
          <w:p w14:paraId="5B93F2BB"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5.805547</w:t>
            </w:r>
          </w:p>
        </w:tc>
        <w:tc>
          <w:tcPr>
            <w:tcW w:w="1114" w:type="dxa"/>
            <w:tcBorders>
              <w:top w:val="nil"/>
              <w:left w:val="nil"/>
              <w:bottom w:val="single" w:sz="8" w:space="0" w:color="auto"/>
              <w:right w:val="nil"/>
            </w:tcBorders>
            <w:shd w:val="clear" w:color="auto" w:fill="auto"/>
            <w:noWrap/>
            <w:vAlign w:val="bottom"/>
            <w:hideMark/>
          </w:tcPr>
          <w:p w14:paraId="55D3D9F5"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2.14E-06</w:t>
            </w:r>
          </w:p>
        </w:tc>
      </w:tr>
    </w:tbl>
    <w:p w14:paraId="09387FB9" w14:textId="77777777" w:rsidR="00F055DE" w:rsidRDefault="00F055DE" w:rsidP="00F055DE">
      <w:pPr>
        <w:spacing w:line="480" w:lineRule="auto"/>
        <w:rPr>
          <w:rFonts w:cs="Times New Roman"/>
          <w:szCs w:val="24"/>
        </w:rPr>
      </w:pPr>
    </w:p>
    <w:p w14:paraId="57888844" w14:textId="4EF83767" w:rsidR="00F055DE" w:rsidRDefault="006C6CA5" w:rsidP="006C6CA5">
      <w:pPr>
        <w:jc w:val="center"/>
        <w:rPr>
          <w:rFonts w:cs="Times New Roman"/>
          <w:i/>
          <w:iCs/>
          <w:noProof/>
          <w:sz w:val="20"/>
          <w:szCs w:val="20"/>
        </w:rPr>
      </w:pPr>
      <w:r>
        <w:rPr>
          <w:rFonts w:cs="Times New Roman"/>
          <w:i/>
          <w:iCs/>
          <w:noProof/>
          <w:sz w:val="20"/>
          <w:szCs w:val="20"/>
        </w:rPr>
        <w:t>Table</w:t>
      </w:r>
      <w:r w:rsidR="00F055DE" w:rsidRPr="0003787D">
        <w:rPr>
          <w:rFonts w:cs="Times New Roman"/>
          <w:i/>
          <w:iCs/>
          <w:noProof/>
          <w:sz w:val="20"/>
          <w:szCs w:val="20"/>
        </w:rPr>
        <w:t xml:space="preserve"> </w:t>
      </w:r>
      <w:r>
        <w:rPr>
          <w:rFonts w:cs="Times New Roman"/>
          <w:i/>
          <w:iCs/>
          <w:noProof/>
          <w:sz w:val="20"/>
          <w:szCs w:val="20"/>
        </w:rPr>
        <w:t>3.1</w:t>
      </w:r>
      <w:r w:rsidR="00F055DE" w:rsidRPr="0003787D">
        <w:rPr>
          <w:rFonts w:cs="Times New Roman"/>
          <w:i/>
          <w:iCs/>
          <w:noProof/>
          <w:sz w:val="20"/>
          <w:szCs w:val="20"/>
        </w:rPr>
        <w:t xml:space="preserve">. </w:t>
      </w:r>
      <w:r>
        <w:rPr>
          <w:rFonts w:cs="Times New Roman"/>
          <w:i/>
          <w:iCs/>
          <w:noProof/>
          <w:sz w:val="20"/>
          <w:szCs w:val="20"/>
        </w:rPr>
        <w:t>Polynomial regression results</w:t>
      </w:r>
      <w:r w:rsidR="006E7F09">
        <w:rPr>
          <w:rFonts w:cs="Times New Roman"/>
          <w:i/>
          <w:iCs/>
          <w:noProof/>
          <w:sz w:val="20"/>
          <w:szCs w:val="20"/>
        </w:rPr>
        <w:t>.</w:t>
      </w:r>
    </w:p>
    <w:p w14:paraId="2BE06B0D" w14:textId="6C43BADF" w:rsidR="00F055DE" w:rsidRPr="00F055DE" w:rsidRDefault="00F055DE" w:rsidP="00F055DE">
      <w:pPr>
        <w:spacing w:after="160" w:line="259" w:lineRule="auto"/>
        <w:rPr>
          <w:rFonts w:cs="Times New Roman"/>
          <w:i/>
          <w:iCs/>
          <w:noProof/>
          <w:sz w:val="20"/>
          <w:szCs w:val="20"/>
        </w:rPr>
      </w:pPr>
      <w:r>
        <w:rPr>
          <w:rFonts w:cs="Times New Roman"/>
          <w:i/>
          <w:iCs/>
          <w:noProof/>
          <w:sz w:val="20"/>
          <w:szCs w:val="20"/>
        </w:rPr>
        <w:br w:type="page"/>
      </w:r>
    </w:p>
    <w:tbl>
      <w:tblPr>
        <w:tblW w:w="8190" w:type="dxa"/>
        <w:jc w:val="center"/>
        <w:tblLook w:val="04A0" w:firstRow="1" w:lastRow="0" w:firstColumn="1" w:lastColumn="0" w:noHBand="0" w:noVBand="1"/>
      </w:tblPr>
      <w:tblGrid>
        <w:gridCol w:w="1980"/>
        <w:gridCol w:w="1476"/>
        <w:gridCol w:w="2304"/>
        <w:gridCol w:w="2430"/>
      </w:tblGrid>
      <w:tr w:rsidR="00F055DE" w:rsidRPr="008E29E7" w14:paraId="2DCBF10C" w14:textId="77777777" w:rsidTr="0087027B">
        <w:trPr>
          <w:trHeight w:val="285"/>
          <w:jc w:val="center"/>
        </w:trPr>
        <w:tc>
          <w:tcPr>
            <w:tcW w:w="1980" w:type="dxa"/>
            <w:tcBorders>
              <w:top w:val="single" w:sz="8" w:space="0" w:color="auto"/>
              <w:left w:val="nil"/>
              <w:bottom w:val="single" w:sz="4" w:space="0" w:color="auto"/>
              <w:right w:val="nil"/>
            </w:tcBorders>
            <w:shd w:val="clear" w:color="auto" w:fill="auto"/>
            <w:noWrap/>
            <w:vAlign w:val="bottom"/>
            <w:hideMark/>
          </w:tcPr>
          <w:p w14:paraId="5B779D19" w14:textId="77777777" w:rsidR="00F055DE" w:rsidRPr="008E29E7" w:rsidRDefault="00F055DE" w:rsidP="009577C3">
            <w:pPr>
              <w:jc w:val="center"/>
              <w:rPr>
                <w:rFonts w:eastAsia="Times New Roman" w:cs="Times New Roman"/>
                <w:i/>
                <w:iCs/>
                <w:color w:val="000000"/>
              </w:rPr>
            </w:pPr>
            <w:r>
              <w:rPr>
                <w:rFonts w:eastAsia="Times New Roman" w:cs="Times New Roman"/>
                <w:i/>
                <w:iCs/>
                <w:color w:val="000000"/>
              </w:rPr>
              <w:lastRenderedPageBreak/>
              <w:t>Regressors</w:t>
            </w:r>
            <w:r w:rsidRPr="008E29E7">
              <w:rPr>
                <w:rFonts w:eastAsia="Times New Roman" w:cs="Times New Roman"/>
                <w:i/>
                <w:iCs/>
                <w:color w:val="000000"/>
              </w:rPr>
              <w:t> </w:t>
            </w:r>
          </w:p>
        </w:tc>
        <w:tc>
          <w:tcPr>
            <w:tcW w:w="1476" w:type="dxa"/>
            <w:tcBorders>
              <w:top w:val="single" w:sz="8" w:space="0" w:color="auto"/>
              <w:left w:val="nil"/>
              <w:bottom w:val="single" w:sz="4" w:space="0" w:color="auto"/>
              <w:right w:val="nil"/>
            </w:tcBorders>
            <w:shd w:val="clear" w:color="auto" w:fill="auto"/>
            <w:noWrap/>
            <w:vAlign w:val="bottom"/>
            <w:hideMark/>
          </w:tcPr>
          <w:p w14:paraId="16D2BDF2" w14:textId="77777777" w:rsidR="00F055DE" w:rsidRPr="008E29E7" w:rsidRDefault="00F055DE" w:rsidP="009577C3">
            <w:pPr>
              <w:jc w:val="center"/>
              <w:rPr>
                <w:rFonts w:eastAsia="Times New Roman" w:cs="Times New Roman"/>
                <w:i/>
                <w:iCs/>
                <w:color w:val="000000"/>
              </w:rPr>
            </w:pPr>
            <w:r w:rsidRPr="008E29E7">
              <w:rPr>
                <w:rFonts w:eastAsia="Times New Roman" w:cs="Times New Roman"/>
                <w:i/>
                <w:iCs/>
                <w:color w:val="000000"/>
              </w:rPr>
              <w:t>Coefficients</w:t>
            </w:r>
          </w:p>
        </w:tc>
        <w:tc>
          <w:tcPr>
            <w:tcW w:w="2304" w:type="dxa"/>
            <w:tcBorders>
              <w:top w:val="single" w:sz="8" w:space="0" w:color="auto"/>
              <w:left w:val="nil"/>
              <w:bottom w:val="single" w:sz="4" w:space="0" w:color="auto"/>
              <w:right w:val="nil"/>
            </w:tcBorders>
            <w:shd w:val="clear" w:color="auto" w:fill="auto"/>
            <w:noWrap/>
            <w:vAlign w:val="bottom"/>
            <w:hideMark/>
          </w:tcPr>
          <w:p w14:paraId="2DCDBC0A" w14:textId="77777777" w:rsidR="00F055DE" w:rsidRPr="008E29E7" w:rsidRDefault="00F055DE" w:rsidP="009577C3">
            <w:pPr>
              <w:jc w:val="center"/>
              <w:rPr>
                <w:rFonts w:eastAsia="Times New Roman" w:cs="Times New Roman"/>
                <w:i/>
                <w:iCs/>
                <w:color w:val="000000"/>
              </w:rPr>
            </w:pPr>
            <w:r>
              <w:rPr>
                <w:rFonts w:eastAsia="Times New Roman" w:cs="Times New Roman"/>
                <w:i/>
                <w:iCs/>
                <w:color w:val="000000"/>
              </w:rPr>
              <w:t>Composition (inches)</w:t>
            </w:r>
          </w:p>
        </w:tc>
        <w:tc>
          <w:tcPr>
            <w:tcW w:w="2430" w:type="dxa"/>
            <w:tcBorders>
              <w:top w:val="single" w:sz="8" w:space="0" w:color="auto"/>
              <w:left w:val="nil"/>
              <w:bottom w:val="single" w:sz="4" w:space="0" w:color="auto"/>
              <w:right w:val="nil"/>
            </w:tcBorders>
            <w:shd w:val="clear" w:color="auto" w:fill="auto"/>
            <w:noWrap/>
            <w:vAlign w:val="bottom"/>
            <w:hideMark/>
          </w:tcPr>
          <w:p w14:paraId="48B39E47" w14:textId="77777777" w:rsidR="00F055DE" w:rsidRPr="008E29E7" w:rsidRDefault="00F055DE" w:rsidP="009577C3">
            <w:pPr>
              <w:jc w:val="center"/>
              <w:rPr>
                <w:rFonts w:eastAsia="Times New Roman" w:cs="Times New Roman"/>
                <w:i/>
                <w:iCs/>
                <w:color w:val="000000"/>
              </w:rPr>
            </w:pPr>
            <w:r>
              <w:rPr>
                <w:rFonts w:eastAsia="Times New Roman" w:cs="Times New Roman"/>
                <w:i/>
                <w:iCs/>
                <w:color w:val="000000"/>
              </w:rPr>
              <w:t>Composition (percent)</w:t>
            </w:r>
          </w:p>
        </w:tc>
      </w:tr>
      <w:tr w:rsidR="00F055DE" w:rsidRPr="008E29E7" w14:paraId="77E8521A" w14:textId="77777777" w:rsidTr="0087027B">
        <w:trPr>
          <w:trHeight w:val="285"/>
          <w:jc w:val="center"/>
        </w:trPr>
        <w:tc>
          <w:tcPr>
            <w:tcW w:w="1980" w:type="dxa"/>
            <w:tcBorders>
              <w:top w:val="nil"/>
              <w:left w:val="nil"/>
              <w:bottom w:val="nil"/>
              <w:right w:val="nil"/>
            </w:tcBorders>
            <w:shd w:val="clear" w:color="auto" w:fill="auto"/>
            <w:noWrap/>
            <w:vAlign w:val="bottom"/>
            <w:hideMark/>
          </w:tcPr>
          <w:p w14:paraId="03EB1861"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Intercept</w:t>
            </w:r>
          </w:p>
        </w:tc>
        <w:tc>
          <w:tcPr>
            <w:tcW w:w="1476" w:type="dxa"/>
            <w:tcBorders>
              <w:top w:val="nil"/>
              <w:left w:val="nil"/>
              <w:bottom w:val="nil"/>
              <w:right w:val="nil"/>
            </w:tcBorders>
            <w:shd w:val="clear" w:color="auto" w:fill="auto"/>
            <w:noWrap/>
            <w:vAlign w:val="bottom"/>
            <w:hideMark/>
          </w:tcPr>
          <w:p w14:paraId="6D12EB7F"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0.266820563</w:t>
            </w:r>
          </w:p>
        </w:tc>
        <w:tc>
          <w:tcPr>
            <w:tcW w:w="2304" w:type="dxa"/>
            <w:tcBorders>
              <w:top w:val="nil"/>
              <w:left w:val="nil"/>
              <w:bottom w:val="nil"/>
              <w:right w:val="nil"/>
            </w:tcBorders>
            <w:shd w:val="clear" w:color="auto" w:fill="auto"/>
            <w:noWrap/>
            <w:vAlign w:val="bottom"/>
            <w:hideMark/>
          </w:tcPr>
          <w:p w14:paraId="09E15210"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0.26682</w:t>
            </w:r>
          </w:p>
        </w:tc>
        <w:tc>
          <w:tcPr>
            <w:tcW w:w="2430" w:type="dxa"/>
            <w:tcBorders>
              <w:top w:val="nil"/>
              <w:left w:val="nil"/>
              <w:bottom w:val="nil"/>
              <w:right w:val="nil"/>
            </w:tcBorders>
            <w:shd w:val="clear" w:color="auto" w:fill="auto"/>
            <w:noWrap/>
            <w:vAlign w:val="bottom"/>
            <w:hideMark/>
          </w:tcPr>
          <w:p w14:paraId="2415EB15" w14:textId="77777777" w:rsidR="00F055DE" w:rsidRPr="008E29E7" w:rsidRDefault="00F055DE" w:rsidP="009577C3">
            <w:pPr>
              <w:jc w:val="center"/>
              <w:rPr>
                <w:rFonts w:eastAsia="Times New Roman" w:cs="Times New Roman"/>
                <w:color w:val="000000"/>
              </w:rPr>
            </w:pPr>
            <w:r>
              <w:rPr>
                <w:rFonts w:eastAsia="Times New Roman" w:cs="Times New Roman"/>
                <w:color w:val="000000"/>
              </w:rPr>
              <w:t>14.38</w:t>
            </w:r>
          </w:p>
        </w:tc>
      </w:tr>
      <w:tr w:rsidR="00F055DE" w:rsidRPr="008E29E7" w14:paraId="0BCEBABE" w14:textId="77777777" w:rsidTr="0087027B">
        <w:trPr>
          <w:trHeight w:val="285"/>
          <w:jc w:val="center"/>
        </w:trPr>
        <w:tc>
          <w:tcPr>
            <w:tcW w:w="1980" w:type="dxa"/>
            <w:tcBorders>
              <w:top w:val="nil"/>
              <w:left w:val="nil"/>
              <w:bottom w:val="nil"/>
              <w:right w:val="nil"/>
            </w:tcBorders>
            <w:shd w:val="clear" w:color="auto" w:fill="auto"/>
            <w:noWrap/>
            <w:vAlign w:val="bottom"/>
            <w:hideMark/>
          </w:tcPr>
          <w:p w14:paraId="26A2A89B"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Pressure</w:t>
            </w:r>
          </w:p>
        </w:tc>
        <w:tc>
          <w:tcPr>
            <w:tcW w:w="1476" w:type="dxa"/>
            <w:tcBorders>
              <w:top w:val="nil"/>
              <w:left w:val="nil"/>
              <w:bottom w:val="nil"/>
              <w:right w:val="nil"/>
            </w:tcBorders>
            <w:shd w:val="clear" w:color="auto" w:fill="auto"/>
            <w:noWrap/>
            <w:vAlign w:val="bottom"/>
            <w:hideMark/>
          </w:tcPr>
          <w:p w14:paraId="492B1135"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0.00918261</w:t>
            </w:r>
          </w:p>
        </w:tc>
        <w:tc>
          <w:tcPr>
            <w:tcW w:w="2304" w:type="dxa"/>
            <w:tcBorders>
              <w:top w:val="nil"/>
              <w:left w:val="nil"/>
              <w:bottom w:val="nil"/>
              <w:right w:val="nil"/>
            </w:tcBorders>
            <w:shd w:val="clear" w:color="auto" w:fill="auto"/>
            <w:noWrap/>
            <w:vAlign w:val="bottom"/>
            <w:hideMark/>
          </w:tcPr>
          <w:p w14:paraId="1440025C" w14:textId="77777777" w:rsidR="00F055DE" w:rsidRPr="008E29E7" w:rsidRDefault="00F055DE" w:rsidP="009577C3">
            <w:pPr>
              <w:jc w:val="center"/>
              <w:rPr>
                <w:rFonts w:eastAsia="Times New Roman" w:cs="Times New Roman"/>
                <w:color w:val="000000"/>
              </w:rPr>
            </w:pPr>
            <w:r>
              <w:rPr>
                <w:rFonts w:eastAsia="Times New Roman" w:cs="Times New Roman"/>
                <w:color w:val="000000"/>
              </w:rPr>
              <w:t>1.37739</w:t>
            </w:r>
          </w:p>
        </w:tc>
        <w:tc>
          <w:tcPr>
            <w:tcW w:w="2430" w:type="dxa"/>
            <w:tcBorders>
              <w:top w:val="nil"/>
              <w:left w:val="nil"/>
              <w:bottom w:val="nil"/>
              <w:right w:val="nil"/>
            </w:tcBorders>
            <w:shd w:val="clear" w:color="auto" w:fill="auto"/>
            <w:noWrap/>
            <w:vAlign w:val="bottom"/>
            <w:hideMark/>
          </w:tcPr>
          <w:p w14:paraId="76A750AC" w14:textId="77777777" w:rsidR="00F055DE" w:rsidRPr="008E29E7" w:rsidRDefault="00F055DE" w:rsidP="009577C3">
            <w:pPr>
              <w:jc w:val="center"/>
              <w:rPr>
                <w:rFonts w:eastAsia="Times New Roman" w:cs="Times New Roman"/>
                <w:color w:val="000000"/>
              </w:rPr>
            </w:pPr>
            <w:r>
              <w:rPr>
                <w:rFonts w:eastAsia="Times New Roman" w:cs="Times New Roman"/>
                <w:color w:val="000000"/>
              </w:rPr>
              <w:t>74.24</w:t>
            </w:r>
          </w:p>
        </w:tc>
      </w:tr>
      <w:tr w:rsidR="00F055DE" w:rsidRPr="008E29E7" w14:paraId="5D642894" w14:textId="77777777" w:rsidTr="0087027B">
        <w:trPr>
          <w:trHeight w:val="285"/>
          <w:jc w:val="center"/>
        </w:trPr>
        <w:tc>
          <w:tcPr>
            <w:tcW w:w="1980" w:type="dxa"/>
            <w:tcBorders>
              <w:top w:val="nil"/>
              <w:left w:val="nil"/>
              <w:bottom w:val="nil"/>
              <w:right w:val="nil"/>
            </w:tcBorders>
            <w:shd w:val="clear" w:color="auto" w:fill="auto"/>
            <w:noWrap/>
            <w:vAlign w:val="bottom"/>
            <w:hideMark/>
          </w:tcPr>
          <w:p w14:paraId="14DEC000" w14:textId="77777777" w:rsidR="00F055DE" w:rsidRPr="008E29E7" w:rsidRDefault="00F055DE" w:rsidP="009577C3">
            <w:pPr>
              <w:rPr>
                <w:rFonts w:eastAsia="Times New Roman" w:cs="Times New Roman"/>
                <w:iCs/>
                <w:color w:val="000000"/>
              </w:rPr>
            </w:pPr>
            <m:oMathPara>
              <m:oMathParaPr>
                <m:jc m:val="left"/>
              </m:oMathParaPr>
              <m:oMath>
                <m:r>
                  <m:rPr>
                    <m:sty m:val="p"/>
                  </m:rPr>
                  <w:rPr>
                    <w:rFonts w:ascii="Cambria Math" w:eastAsia="Times New Roman" w:hAnsi="Cambria Math" w:cs="Times New Roman"/>
                    <w:color w:val="000000"/>
                  </w:rPr>
                  <m:t>Velocity∙Pressure</m:t>
                </m:r>
              </m:oMath>
            </m:oMathPara>
          </w:p>
        </w:tc>
        <w:tc>
          <w:tcPr>
            <w:tcW w:w="1476" w:type="dxa"/>
            <w:tcBorders>
              <w:top w:val="nil"/>
              <w:left w:val="nil"/>
              <w:bottom w:val="nil"/>
              <w:right w:val="nil"/>
            </w:tcBorders>
            <w:shd w:val="clear" w:color="auto" w:fill="auto"/>
            <w:noWrap/>
            <w:vAlign w:val="bottom"/>
            <w:hideMark/>
          </w:tcPr>
          <w:p w14:paraId="40788396"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4.88406E-07</w:t>
            </w:r>
          </w:p>
        </w:tc>
        <w:tc>
          <w:tcPr>
            <w:tcW w:w="2304" w:type="dxa"/>
            <w:tcBorders>
              <w:top w:val="nil"/>
              <w:left w:val="nil"/>
              <w:bottom w:val="nil"/>
              <w:right w:val="nil"/>
            </w:tcBorders>
            <w:shd w:val="clear" w:color="auto" w:fill="auto"/>
            <w:noWrap/>
            <w:vAlign w:val="bottom"/>
            <w:hideMark/>
          </w:tcPr>
          <w:p w14:paraId="6A5CE52F" w14:textId="77777777" w:rsidR="00F055DE" w:rsidRPr="008E29E7" w:rsidRDefault="00F055DE" w:rsidP="009577C3">
            <w:pPr>
              <w:jc w:val="center"/>
              <w:rPr>
                <w:rFonts w:eastAsia="Times New Roman" w:cs="Times New Roman"/>
                <w:color w:val="000000"/>
              </w:rPr>
            </w:pPr>
            <w:r>
              <w:rPr>
                <w:rFonts w:eastAsia="Times New Roman" w:cs="Times New Roman"/>
                <w:color w:val="000000"/>
              </w:rPr>
              <w:t>0.32967</w:t>
            </w:r>
          </w:p>
        </w:tc>
        <w:tc>
          <w:tcPr>
            <w:tcW w:w="2430" w:type="dxa"/>
            <w:tcBorders>
              <w:top w:val="nil"/>
              <w:left w:val="nil"/>
              <w:bottom w:val="nil"/>
              <w:right w:val="nil"/>
            </w:tcBorders>
            <w:shd w:val="clear" w:color="auto" w:fill="auto"/>
            <w:noWrap/>
            <w:vAlign w:val="bottom"/>
            <w:hideMark/>
          </w:tcPr>
          <w:p w14:paraId="08D13829" w14:textId="77777777" w:rsidR="00F055DE" w:rsidRPr="008E29E7" w:rsidRDefault="00F055DE" w:rsidP="009577C3">
            <w:pPr>
              <w:jc w:val="center"/>
              <w:rPr>
                <w:rFonts w:eastAsia="Times New Roman" w:cs="Times New Roman"/>
                <w:color w:val="000000"/>
              </w:rPr>
            </w:pPr>
            <w:r>
              <w:rPr>
                <w:rFonts w:eastAsia="Times New Roman" w:cs="Times New Roman"/>
                <w:color w:val="000000"/>
              </w:rPr>
              <w:t>17.77</w:t>
            </w:r>
          </w:p>
        </w:tc>
      </w:tr>
      <w:tr w:rsidR="00F055DE" w:rsidRPr="008E29E7" w14:paraId="7CA952AE" w14:textId="77777777" w:rsidTr="0087027B">
        <w:trPr>
          <w:trHeight w:val="96"/>
          <w:jc w:val="center"/>
        </w:trPr>
        <w:tc>
          <w:tcPr>
            <w:tcW w:w="1980" w:type="dxa"/>
            <w:tcBorders>
              <w:top w:val="nil"/>
              <w:left w:val="nil"/>
              <w:bottom w:val="nil"/>
              <w:right w:val="nil"/>
            </w:tcBorders>
            <w:shd w:val="clear" w:color="auto" w:fill="auto"/>
            <w:noWrap/>
            <w:vAlign w:val="bottom"/>
            <w:hideMark/>
          </w:tcPr>
          <w:p w14:paraId="66758BA2" w14:textId="77777777" w:rsidR="00F055DE" w:rsidRPr="008E29E7" w:rsidRDefault="0088456A" w:rsidP="009577C3">
            <w:pPr>
              <w:rPr>
                <w:rFonts w:eastAsia="Times New Roman" w:cs="Times New Roman"/>
                <w:iCs/>
                <w:color w:val="000000"/>
              </w:rPr>
            </w:pPr>
            <m:oMathPara>
              <m:oMathParaPr>
                <m:jc m:val="left"/>
              </m:oMathParaPr>
              <m:oMath>
                <m:sSup>
                  <m:sSupPr>
                    <m:ctrlPr>
                      <w:rPr>
                        <w:rFonts w:ascii="Cambria Math" w:eastAsia="Times New Roman" w:hAnsi="Cambria Math" w:cs="Times New Roman"/>
                        <w:iCs/>
                        <w:color w:val="000000"/>
                      </w:rPr>
                    </m:ctrlPr>
                  </m:sSupPr>
                  <m:e>
                    <m:r>
                      <m:rPr>
                        <m:sty m:val="p"/>
                      </m:rPr>
                      <w:rPr>
                        <w:rFonts w:ascii="Cambria Math" w:eastAsia="Times New Roman" w:hAnsi="Cambria Math" w:cs="Times New Roman"/>
                        <w:color w:val="000000"/>
                      </w:rPr>
                      <m:t>Pressure</m:t>
                    </m:r>
                  </m:e>
                  <m:sup>
                    <m:r>
                      <m:rPr>
                        <m:sty m:val="p"/>
                      </m:rPr>
                      <w:rPr>
                        <w:rFonts w:ascii="Cambria Math" w:eastAsia="Times New Roman" w:hAnsi="Cambria Math" w:cs="Times New Roman"/>
                        <w:color w:val="000000"/>
                      </w:rPr>
                      <m:t>2</m:t>
                    </m:r>
                  </m:sup>
                </m:sSup>
              </m:oMath>
            </m:oMathPara>
          </w:p>
        </w:tc>
        <w:tc>
          <w:tcPr>
            <w:tcW w:w="1476" w:type="dxa"/>
            <w:tcBorders>
              <w:top w:val="nil"/>
              <w:left w:val="nil"/>
              <w:bottom w:val="nil"/>
              <w:right w:val="nil"/>
            </w:tcBorders>
            <w:shd w:val="clear" w:color="auto" w:fill="auto"/>
            <w:noWrap/>
            <w:vAlign w:val="bottom"/>
            <w:hideMark/>
          </w:tcPr>
          <w:p w14:paraId="467AA5D6"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-1.71064E-05</w:t>
            </w:r>
          </w:p>
        </w:tc>
        <w:tc>
          <w:tcPr>
            <w:tcW w:w="2304" w:type="dxa"/>
            <w:tcBorders>
              <w:top w:val="nil"/>
              <w:left w:val="nil"/>
              <w:bottom w:val="nil"/>
              <w:right w:val="nil"/>
            </w:tcBorders>
            <w:shd w:val="clear" w:color="auto" w:fill="auto"/>
            <w:noWrap/>
            <w:vAlign w:val="bottom"/>
            <w:hideMark/>
          </w:tcPr>
          <w:p w14:paraId="6A38D05E" w14:textId="77777777" w:rsidR="00F055DE" w:rsidRPr="008E29E7" w:rsidRDefault="00F055DE" w:rsidP="009577C3">
            <w:pPr>
              <w:jc w:val="center"/>
              <w:rPr>
                <w:rFonts w:eastAsia="Times New Roman" w:cs="Times New Roman"/>
                <w:color w:val="000000"/>
              </w:rPr>
            </w:pPr>
            <w:r>
              <w:rPr>
                <w:rFonts w:eastAsia="Times New Roman" w:cs="Times New Roman"/>
                <w:color w:val="000000"/>
              </w:rPr>
              <w:t>-0.38489</w:t>
            </w:r>
          </w:p>
        </w:tc>
        <w:tc>
          <w:tcPr>
            <w:tcW w:w="2430" w:type="dxa"/>
            <w:tcBorders>
              <w:top w:val="nil"/>
              <w:left w:val="nil"/>
              <w:bottom w:val="nil"/>
              <w:right w:val="nil"/>
            </w:tcBorders>
            <w:shd w:val="clear" w:color="auto" w:fill="auto"/>
            <w:noWrap/>
            <w:vAlign w:val="bottom"/>
            <w:hideMark/>
          </w:tcPr>
          <w:p w14:paraId="209E86E2"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w:t>
            </w:r>
            <w:r>
              <w:rPr>
                <w:rFonts w:eastAsia="Times New Roman" w:cs="Times New Roman"/>
                <w:color w:val="000000"/>
              </w:rPr>
              <w:t>20.74</w:t>
            </w:r>
          </w:p>
        </w:tc>
      </w:tr>
      <w:tr w:rsidR="00F055DE" w:rsidRPr="008E29E7" w14:paraId="7C7D765D" w14:textId="77777777" w:rsidTr="0087027B">
        <w:trPr>
          <w:trHeight w:val="293"/>
          <w:jc w:val="center"/>
        </w:trPr>
        <w:tc>
          <w:tcPr>
            <w:tcW w:w="1980" w:type="dxa"/>
            <w:tcBorders>
              <w:top w:val="nil"/>
              <w:left w:val="nil"/>
              <w:bottom w:val="single" w:sz="4" w:space="0" w:color="auto"/>
              <w:right w:val="nil"/>
            </w:tcBorders>
            <w:shd w:val="clear" w:color="auto" w:fill="auto"/>
            <w:noWrap/>
            <w:vAlign w:val="bottom"/>
            <w:hideMark/>
          </w:tcPr>
          <w:p w14:paraId="06D5E177" w14:textId="77777777" w:rsidR="00F055DE" w:rsidRPr="008E29E7" w:rsidRDefault="00F055DE" w:rsidP="009577C3">
            <w:pPr>
              <w:rPr>
                <w:rFonts w:eastAsia="Times New Roman" w:cs="Times New Roman"/>
                <w:color w:val="000000"/>
              </w:rPr>
            </w:pPr>
            <w:r w:rsidRPr="008E29E7">
              <w:rPr>
                <w:rFonts w:eastAsia="Times New Roman" w:cs="Times New Roman"/>
                <w:color w:val="000000"/>
              </w:rPr>
              <w:t>10 mm Sabot</w:t>
            </w:r>
          </w:p>
        </w:tc>
        <w:tc>
          <w:tcPr>
            <w:tcW w:w="1476" w:type="dxa"/>
            <w:tcBorders>
              <w:top w:val="nil"/>
              <w:left w:val="nil"/>
              <w:bottom w:val="single" w:sz="4" w:space="0" w:color="auto"/>
              <w:right w:val="nil"/>
            </w:tcBorders>
            <w:shd w:val="clear" w:color="auto" w:fill="auto"/>
            <w:noWrap/>
            <w:vAlign w:val="bottom"/>
            <w:hideMark/>
          </w:tcPr>
          <w:p w14:paraId="56373645" w14:textId="77777777" w:rsidR="00F055DE" w:rsidRPr="008E29E7" w:rsidRDefault="00F055DE" w:rsidP="009577C3">
            <w:pPr>
              <w:jc w:val="center"/>
              <w:rPr>
                <w:rFonts w:eastAsia="Times New Roman" w:cs="Times New Roman"/>
                <w:color w:val="000000"/>
              </w:rPr>
            </w:pPr>
            <w:r w:rsidRPr="008E29E7">
              <w:rPr>
                <w:rFonts w:eastAsia="Times New Roman" w:cs="Times New Roman"/>
                <w:color w:val="000000"/>
              </w:rPr>
              <w:t>0.266455432</w:t>
            </w:r>
          </w:p>
        </w:tc>
        <w:tc>
          <w:tcPr>
            <w:tcW w:w="2304" w:type="dxa"/>
            <w:tcBorders>
              <w:top w:val="nil"/>
              <w:left w:val="nil"/>
              <w:bottom w:val="single" w:sz="4" w:space="0" w:color="auto"/>
              <w:right w:val="nil"/>
            </w:tcBorders>
            <w:shd w:val="clear" w:color="auto" w:fill="auto"/>
            <w:noWrap/>
            <w:vAlign w:val="bottom"/>
            <w:hideMark/>
          </w:tcPr>
          <w:p w14:paraId="1F29DD12" w14:textId="77777777" w:rsidR="00F055DE" w:rsidRPr="008E29E7" w:rsidRDefault="00F055DE" w:rsidP="009577C3">
            <w:pPr>
              <w:jc w:val="center"/>
              <w:rPr>
                <w:rFonts w:eastAsia="Times New Roman" w:cs="Times New Roman"/>
                <w:color w:val="000000"/>
              </w:rPr>
            </w:pPr>
            <w:r>
              <w:rPr>
                <w:rFonts w:eastAsia="Times New Roman" w:cs="Times New Roman"/>
                <w:color w:val="000000"/>
              </w:rPr>
              <w:t>0.26646</w:t>
            </w:r>
          </w:p>
        </w:tc>
        <w:tc>
          <w:tcPr>
            <w:tcW w:w="2430" w:type="dxa"/>
            <w:tcBorders>
              <w:top w:val="nil"/>
              <w:left w:val="nil"/>
              <w:bottom w:val="single" w:sz="4" w:space="0" w:color="auto"/>
              <w:right w:val="nil"/>
            </w:tcBorders>
            <w:shd w:val="clear" w:color="auto" w:fill="auto"/>
            <w:noWrap/>
            <w:vAlign w:val="bottom"/>
            <w:hideMark/>
          </w:tcPr>
          <w:p w14:paraId="2412B383" w14:textId="77777777" w:rsidR="00F055DE" w:rsidRPr="008E29E7" w:rsidRDefault="00F055DE" w:rsidP="009577C3">
            <w:pPr>
              <w:jc w:val="center"/>
              <w:rPr>
                <w:rFonts w:eastAsia="Times New Roman" w:cs="Times New Roman"/>
                <w:color w:val="000000"/>
              </w:rPr>
            </w:pPr>
            <w:r>
              <w:rPr>
                <w:rFonts w:eastAsia="Times New Roman" w:cs="Times New Roman"/>
                <w:color w:val="000000"/>
              </w:rPr>
              <w:t>14.36</w:t>
            </w:r>
          </w:p>
        </w:tc>
      </w:tr>
      <w:tr w:rsidR="00F055DE" w:rsidRPr="008E29E7" w14:paraId="475D22FF" w14:textId="77777777" w:rsidTr="0087027B">
        <w:trPr>
          <w:trHeight w:val="293"/>
          <w:jc w:val="center"/>
        </w:trPr>
        <w:tc>
          <w:tcPr>
            <w:tcW w:w="1980" w:type="dxa"/>
            <w:tcBorders>
              <w:top w:val="single" w:sz="4" w:space="0" w:color="auto"/>
              <w:left w:val="nil"/>
              <w:bottom w:val="single" w:sz="8" w:space="0" w:color="auto"/>
              <w:right w:val="nil"/>
            </w:tcBorders>
            <w:shd w:val="clear" w:color="auto" w:fill="auto"/>
            <w:noWrap/>
            <w:vAlign w:val="bottom"/>
          </w:tcPr>
          <w:p w14:paraId="7432BC74" w14:textId="77777777" w:rsidR="00F055DE" w:rsidRPr="008E29E7" w:rsidRDefault="00F055DE" w:rsidP="009577C3">
            <w:pPr>
              <w:rPr>
                <w:rFonts w:eastAsia="Times New Roman" w:cs="Times New Roman"/>
                <w:color w:val="000000"/>
              </w:rPr>
            </w:pPr>
          </w:p>
        </w:tc>
        <w:tc>
          <w:tcPr>
            <w:tcW w:w="1476" w:type="dxa"/>
            <w:tcBorders>
              <w:top w:val="single" w:sz="4" w:space="0" w:color="auto"/>
              <w:left w:val="nil"/>
              <w:bottom w:val="single" w:sz="8" w:space="0" w:color="auto"/>
              <w:right w:val="nil"/>
            </w:tcBorders>
            <w:shd w:val="clear" w:color="auto" w:fill="auto"/>
            <w:noWrap/>
            <w:vAlign w:val="bottom"/>
          </w:tcPr>
          <w:p w14:paraId="597492EB" w14:textId="77777777" w:rsidR="00F055DE" w:rsidRPr="00BC7415" w:rsidRDefault="00F055DE" w:rsidP="009577C3">
            <w:pPr>
              <w:jc w:val="center"/>
              <w:rPr>
                <w:rFonts w:eastAsia="Times New Roman" w:cs="Times New Roman"/>
                <w:i/>
                <w:iCs/>
                <w:color w:val="000000"/>
              </w:rPr>
            </w:pPr>
            <w:r w:rsidRPr="00BC7415">
              <w:rPr>
                <w:rFonts w:eastAsia="Times New Roman" w:cs="Times New Roman"/>
                <w:i/>
                <w:iCs/>
                <w:color w:val="000000"/>
              </w:rPr>
              <w:t>Sum</w:t>
            </w:r>
          </w:p>
        </w:tc>
        <w:tc>
          <w:tcPr>
            <w:tcW w:w="2304" w:type="dxa"/>
            <w:tcBorders>
              <w:top w:val="single" w:sz="4" w:space="0" w:color="auto"/>
              <w:left w:val="nil"/>
              <w:bottom w:val="single" w:sz="8" w:space="0" w:color="auto"/>
              <w:right w:val="nil"/>
            </w:tcBorders>
            <w:shd w:val="clear" w:color="auto" w:fill="auto"/>
            <w:noWrap/>
            <w:vAlign w:val="bottom"/>
          </w:tcPr>
          <w:p w14:paraId="6835270C" w14:textId="77777777" w:rsidR="00F055DE" w:rsidRPr="008E29E7" w:rsidRDefault="00F055DE" w:rsidP="009577C3">
            <w:pPr>
              <w:jc w:val="center"/>
              <w:rPr>
                <w:rFonts w:eastAsia="Times New Roman" w:cs="Times New Roman"/>
                <w:color w:val="000000"/>
              </w:rPr>
            </w:pPr>
            <w:r>
              <w:rPr>
                <w:rFonts w:eastAsia="Times New Roman" w:cs="Times New Roman"/>
                <w:color w:val="000000"/>
              </w:rPr>
              <w:t>1.85545</w:t>
            </w:r>
          </w:p>
        </w:tc>
        <w:tc>
          <w:tcPr>
            <w:tcW w:w="2430" w:type="dxa"/>
            <w:tcBorders>
              <w:top w:val="single" w:sz="4" w:space="0" w:color="auto"/>
              <w:left w:val="nil"/>
              <w:bottom w:val="single" w:sz="8" w:space="0" w:color="auto"/>
              <w:right w:val="nil"/>
            </w:tcBorders>
            <w:shd w:val="clear" w:color="auto" w:fill="auto"/>
            <w:noWrap/>
            <w:vAlign w:val="bottom"/>
          </w:tcPr>
          <w:p w14:paraId="5A27E3DB" w14:textId="77777777" w:rsidR="00F055DE" w:rsidRPr="008E29E7" w:rsidRDefault="00F055DE" w:rsidP="009577C3">
            <w:pPr>
              <w:jc w:val="center"/>
              <w:rPr>
                <w:rFonts w:eastAsia="Times New Roman" w:cs="Times New Roman"/>
                <w:color w:val="000000"/>
              </w:rPr>
            </w:pPr>
            <w:r>
              <w:rPr>
                <w:rFonts w:eastAsia="Times New Roman" w:cs="Times New Roman"/>
                <w:color w:val="000000"/>
              </w:rPr>
              <w:t>100.00</w:t>
            </w:r>
          </w:p>
        </w:tc>
      </w:tr>
    </w:tbl>
    <w:p w14:paraId="5B1473B1" w14:textId="77777777" w:rsidR="00F055DE" w:rsidRDefault="00F055DE" w:rsidP="00F055DE">
      <w:pPr>
        <w:spacing w:line="480" w:lineRule="auto"/>
        <w:rPr>
          <w:rFonts w:cs="Times New Roman"/>
          <w:szCs w:val="24"/>
        </w:rPr>
      </w:pPr>
    </w:p>
    <w:p w14:paraId="3A531937" w14:textId="5E662899" w:rsidR="00F055DE" w:rsidRDefault="006E7F09" w:rsidP="00C7090C">
      <w:pPr>
        <w:jc w:val="center"/>
        <w:rPr>
          <w:rFonts w:cs="Times New Roman"/>
          <w:szCs w:val="24"/>
        </w:rPr>
      </w:pPr>
      <w:r>
        <w:rPr>
          <w:rFonts w:cs="Times New Roman"/>
          <w:i/>
          <w:iCs/>
          <w:noProof/>
          <w:sz w:val="20"/>
          <w:szCs w:val="20"/>
        </w:rPr>
        <w:t xml:space="preserve">Table 3.2. Example of </w:t>
      </w:r>
      <w:r w:rsidR="00276013">
        <w:rPr>
          <w:rFonts w:cs="Times New Roman"/>
          <w:i/>
          <w:iCs/>
          <w:noProof/>
          <w:sz w:val="20"/>
          <w:szCs w:val="20"/>
        </w:rPr>
        <w:t xml:space="preserve">mean parameters inputted into the regression model to </w:t>
      </w:r>
      <w:r w:rsidR="00C524CB">
        <w:rPr>
          <w:rFonts w:cs="Times New Roman"/>
          <w:i/>
          <w:iCs/>
          <w:noProof/>
          <w:sz w:val="20"/>
          <w:szCs w:val="20"/>
        </w:rPr>
        <w:t>predict</w:t>
      </w:r>
      <w:r w:rsidR="00276013">
        <w:rPr>
          <w:rFonts w:cs="Times New Roman"/>
          <w:i/>
          <w:iCs/>
          <w:noProof/>
          <w:sz w:val="20"/>
          <w:szCs w:val="20"/>
        </w:rPr>
        <w:t xml:space="preserve"> the degree of sabot separation. Values of 4500 m/s and 150 Torr were used </w:t>
      </w:r>
      <w:r w:rsidR="00943FF8">
        <w:rPr>
          <w:rFonts w:cs="Times New Roman"/>
          <w:i/>
          <w:iCs/>
          <w:noProof/>
          <w:sz w:val="20"/>
          <w:szCs w:val="20"/>
        </w:rPr>
        <w:t xml:space="preserve">for velocity and pressure, respectively. A 10 mm sabot was considered. These average </w:t>
      </w:r>
      <w:r w:rsidR="00C524CB">
        <w:rPr>
          <w:rFonts w:cs="Times New Roman"/>
          <w:i/>
          <w:iCs/>
          <w:noProof/>
          <w:sz w:val="20"/>
          <w:szCs w:val="20"/>
        </w:rPr>
        <w:t xml:space="preserve">indicate the composition of the resulting predicted </w:t>
      </w:r>
      <w:r w:rsidR="00C7090C">
        <w:rPr>
          <w:rFonts w:cs="Times New Roman"/>
          <w:i/>
          <w:iCs/>
          <w:noProof/>
          <w:sz w:val="20"/>
          <w:szCs w:val="20"/>
        </w:rPr>
        <w:t>separation in terms of the regression coeffcients.</w:t>
      </w:r>
    </w:p>
    <w:p w14:paraId="46CB29F5" w14:textId="77777777" w:rsidR="00C7090C" w:rsidRDefault="00C7090C" w:rsidP="00F055DE">
      <w:pPr>
        <w:spacing w:line="480" w:lineRule="auto"/>
        <w:ind w:firstLine="720"/>
        <w:rPr>
          <w:rFonts w:cs="Times New Roman"/>
          <w:szCs w:val="24"/>
        </w:rPr>
      </w:pPr>
    </w:p>
    <w:p w14:paraId="20FB28ED" w14:textId="2BECE769" w:rsidR="00F055DE" w:rsidRDefault="00F055DE" w:rsidP="00F055DE">
      <w:pPr>
        <w:spacing w:line="480" w:lineRule="auto"/>
        <w:ind w:firstLine="720"/>
        <w:rPr>
          <w:rFonts w:cs="Times New Roman"/>
          <w:szCs w:val="24"/>
        </w:rPr>
      </w:pPr>
      <w:r>
        <w:rPr>
          <w:rFonts w:cs="Times New Roman"/>
          <w:szCs w:val="24"/>
        </w:rPr>
        <w:t xml:space="preserve">For reference, a 3D surface showing the polynomial regression results is shown below in Figure </w:t>
      </w:r>
      <w:r w:rsidR="002904B5">
        <w:rPr>
          <w:rFonts w:cs="Times New Roman"/>
          <w:szCs w:val="24"/>
        </w:rPr>
        <w:t>3.1</w:t>
      </w:r>
      <w:r>
        <w:rPr>
          <w:rFonts w:cs="Times New Roman"/>
          <w:szCs w:val="24"/>
        </w:rPr>
        <w:t xml:space="preserve">. The surface is generated using a simpler regression model with no geometry distinction; the binary variable indicating a 4 </w:t>
      </w:r>
      <w:r w:rsidR="002904B5">
        <w:rPr>
          <w:rFonts w:cs="Times New Roman"/>
          <w:szCs w:val="24"/>
        </w:rPr>
        <w:t xml:space="preserve">mm </w:t>
      </w:r>
      <w:r>
        <w:rPr>
          <w:rFonts w:cs="Times New Roman"/>
          <w:szCs w:val="24"/>
        </w:rPr>
        <w:t xml:space="preserve">or 10 mm sabot is not included in the regression. Data points included in the regression are also plotted. In Figure </w:t>
      </w:r>
      <w:r w:rsidR="002904B5">
        <w:rPr>
          <w:rFonts w:cs="Times New Roman"/>
          <w:szCs w:val="24"/>
        </w:rPr>
        <w:t>3.2</w:t>
      </w:r>
      <w:r>
        <w:rPr>
          <w:rFonts w:cs="Times New Roman"/>
          <w:szCs w:val="24"/>
        </w:rPr>
        <w:t xml:space="preserve">, the colormap is visualized on a rendition of the sabot stripper plate. The plate features a 1.25 inch diameter center hole for the projectile to pass through to continue on to the target tank; the outer diameter of the stripper plate is 3 inches. The colormap applied to the surface is depicted on the surface of the stripper plate. The green radial sections indicate a desirable degree of separation. The interior orange radial section indicates a lack of sabot separation, resulting in a sabot strike into the target being tested. The exterior orange radial section demarcates the zone in which the sabot will separate to the edge of the stripper plate. A degree of separation approaching the edge of the sabot stripper plate is not desirable. Velocity and backfill pressures required to obtain these values often introduce aerodynamic heating to the projectile just before target impact. The aerodynamic heating manifests as a bright flash in the high-speed camera, restricting observation of projectile impact. Over-separation further risks impacting the interior surface of the blast tank. </w:t>
      </w:r>
      <w:r>
        <w:rPr>
          <w:rFonts w:cs="Times New Roman"/>
          <w:szCs w:val="24"/>
        </w:rPr>
        <w:lastRenderedPageBreak/>
        <w:t xml:space="preserve">Even still, high velocity and backfill pressure combinations can generate aerodynamic forces large enough to cause the sabot to fail. When sabot petals fail in testing, the fractured pieces do not separate and impact the target. To minimize the risk of sabot failure, the preferable degree of separation lies in a range of 1 – 2 inches. </w:t>
      </w:r>
    </w:p>
    <w:p w14:paraId="5E5DCCAF" w14:textId="77777777" w:rsidR="00F055DE" w:rsidRDefault="00F055DE" w:rsidP="00F055DE">
      <w:pPr>
        <w:spacing w:line="480" w:lineRule="auto"/>
        <w:jc w:val="center"/>
        <w:rPr>
          <w:rFonts w:cs="Times New Roman"/>
          <w:szCs w:val="24"/>
        </w:rPr>
      </w:pPr>
      <w:r>
        <w:rPr>
          <w:rFonts w:cs="Times New Roman"/>
          <w:noProof/>
          <w:szCs w:val="24"/>
        </w:rPr>
        <w:drawing>
          <wp:inline distT="0" distB="0" distL="0" distR="0" wp14:anchorId="40409416" wp14:editId="7D2C171E">
            <wp:extent cx="3307080" cy="271179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315"/>
                    <a:stretch/>
                  </pic:blipFill>
                  <pic:spPr bwMode="auto">
                    <a:xfrm>
                      <a:off x="0" y="0"/>
                      <a:ext cx="3371241" cy="2764408"/>
                    </a:xfrm>
                    <a:prstGeom prst="rect">
                      <a:avLst/>
                    </a:prstGeom>
                    <a:noFill/>
                    <a:ln>
                      <a:noFill/>
                    </a:ln>
                    <a:extLst>
                      <a:ext uri="{53640926-AAD7-44D8-BBD7-CCE9431645EC}">
                        <a14:shadowObscured xmlns:a14="http://schemas.microsoft.com/office/drawing/2010/main"/>
                      </a:ext>
                    </a:extLst>
                  </pic:spPr>
                </pic:pic>
              </a:graphicData>
            </a:graphic>
          </wp:inline>
        </w:drawing>
      </w:r>
    </w:p>
    <w:p w14:paraId="4F824571" w14:textId="4C2A3D38" w:rsidR="00F055DE" w:rsidRDefault="00F055DE" w:rsidP="000A1E38">
      <w:pPr>
        <w:jc w:val="center"/>
        <w:rPr>
          <w:rFonts w:cs="Times New Roman"/>
          <w:i/>
          <w:iCs/>
          <w:noProof/>
          <w:sz w:val="20"/>
          <w:szCs w:val="20"/>
        </w:rPr>
      </w:pPr>
      <w:r w:rsidRPr="0003787D">
        <w:rPr>
          <w:rFonts w:cs="Times New Roman"/>
          <w:i/>
          <w:iCs/>
          <w:noProof/>
          <w:sz w:val="20"/>
          <w:szCs w:val="20"/>
        </w:rPr>
        <w:t>Figure</w:t>
      </w:r>
      <w:r w:rsidR="0095677D">
        <w:rPr>
          <w:rFonts w:cs="Times New Roman"/>
          <w:i/>
          <w:iCs/>
          <w:noProof/>
          <w:sz w:val="20"/>
          <w:szCs w:val="20"/>
        </w:rPr>
        <w:t xml:space="preserve"> 3.</w:t>
      </w:r>
      <w:r w:rsidR="00B123F4">
        <w:rPr>
          <w:rFonts w:cs="Times New Roman"/>
          <w:i/>
          <w:iCs/>
          <w:noProof/>
          <w:sz w:val="20"/>
          <w:szCs w:val="20"/>
        </w:rPr>
        <w:t>1</w:t>
      </w:r>
      <w:r w:rsidRPr="0003787D">
        <w:rPr>
          <w:rFonts w:cs="Times New Roman"/>
          <w:i/>
          <w:iCs/>
          <w:noProof/>
          <w:sz w:val="20"/>
          <w:szCs w:val="20"/>
        </w:rPr>
        <w:t>.</w:t>
      </w:r>
      <w:r w:rsidR="00B123F4">
        <w:rPr>
          <w:rFonts w:cs="Times New Roman"/>
          <w:i/>
          <w:iCs/>
          <w:noProof/>
          <w:sz w:val="20"/>
          <w:szCs w:val="20"/>
        </w:rPr>
        <w:t xml:space="preserve"> 3D surface of the degree of separation. </w:t>
      </w:r>
      <w:r w:rsidR="00E66F83">
        <w:rPr>
          <w:rFonts w:cs="Times New Roman"/>
          <w:i/>
          <w:iCs/>
          <w:noProof/>
          <w:sz w:val="20"/>
          <w:szCs w:val="20"/>
        </w:rPr>
        <w:t xml:space="preserve">Sabot geometry is not distinguished. </w:t>
      </w:r>
      <w:r w:rsidR="00B123F4">
        <w:rPr>
          <w:rFonts w:cs="Times New Roman"/>
          <w:i/>
          <w:iCs/>
          <w:noProof/>
          <w:sz w:val="20"/>
          <w:szCs w:val="20"/>
        </w:rPr>
        <w:t xml:space="preserve">The orange-green-orange colormap is applied to show desirable and undesirable </w:t>
      </w:r>
      <w:r w:rsidR="00E66F83">
        <w:rPr>
          <w:rFonts w:cs="Times New Roman"/>
          <w:i/>
          <w:iCs/>
          <w:noProof/>
          <w:sz w:val="20"/>
          <w:szCs w:val="20"/>
        </w:rPr>
        <w:t xml:space="preserve">velocity and pressure combinations. Note the </w:t>
      </w:r>
      <w:r w:rsidR="00592CF6">
        <w:rPr>
          <w:rFonts w:cs="Times New Roman"/>
          <w:i/>
          <w:iCs/>
          <w:noProof/>
          <w:sz w:val="20"/>
          <w:szCs w:val="20"/>
        </w:rPr>
        <w:t>minimal separation at all velocities for zero backfill pressure.</w:t>
      </w:r>
    </w:p>
    <w:p w14:paraId="3684EA05" w14:textId="77777777" w:rsidR="0095677D" w:rsidRPr="009E415E" w:rsidRDefault="0095677D" w:rsidP="00F055DE">
      <w:pPr>
        <w:jc w:val="both"/>
        <w:rPr>
          <w:rFonts w:cs="Times New Roman"/>
          <w:i/>
          <w:iCs/>
          <w:noProof/>
          <w:sz w:val="20"/>
          <w:szCs w:val="20"/>
        </w:rPr>
      </w:pPr>
    </w:p>
    <w:p w14:paraId="53AEE128" w14:textId="77777777" w:rsidR="00F055DE" w:rsidRDefault="00F055DE" w:rsidP="00F055DE">
      <w:pPr>
        <w:spacing w:line="480" w:lineRule="auto"/>
        <w:jc w:val="center"/>
        <w:rPr>
          <w:rFonts w:cs="Times New Roman"/>
          <w:szCs w:val="24"/>
        </w:rPr>
      </w:pPr>
      <w:r>
        <w:rPr>
          <w:rFonts w:cs="Times New Roman"/>
          <w:noProof/>
          <w:szCs w:val="24"/>
        </w:rPr>
        <w:drawing>
          <wp:inline distT="0" distB="0" distL="0" distR="0" wp14:anchorId="639CC9BC" wp14:editId="0834F9E2">
            <wp:extent cx="2686160" cy="2655244"/>
            <wp:effectExtent l="0" t="0" r="0" b="0"/>
            <wp:docPr id="15" name="Picture 15" descr="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ircl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t="5289"/>
                    <a:stretch/>
                  </pic:blipFill>
                  <pic:spPr bwMode="auto">
                    <a:xfrm>
                      <a:off x="0" y="0"/>
                      <a:ext cx="2738071" cy="2706557"/>
                    </a:xfrm>
                    <a:prstGeom prst="rect">
                      <a:avLst/>
                    </a:prstGeom>
                    <a:ln>
                      <a:noFill/>
                    </a:ln>
                    <a:extLst>
                      <a:ext uri="{53640926-AAD7-44D8-BBD7-CCE9431645EC}">
                        <a14:shadowObscured xmlns:a14="http://schemas.microsoft.com/office/drawing/2010/main"/>
                      </a:ext>
                    </a:extLst>
                  </pic:spPr>
                </pic:pic>
              </a:graphicData>
            </a:graphic>
          </wp:inline>
        </w:drawing>
      </w:r>
    </w:p>
    <w:p w14:paraId="775D9F8C" w14:textId="3776305D" w:rsidR="0095677D" w:rsidRPr="00447669" w:rsidRDefault="00F055DE" w:rsidP="000A1E38">
      <w:pPr>
        <w:jc w:val="center"/>
        <w:rPr>
          <w:rFonts w:cs="Times New Roman"/>
          <w:i/>
          <w:iCs/>
          <w:noProof/>
          <w:sz w:val="20"/>
          <w:szCs w:val="20"/>
        </w:rPr>
      </w:pPr>
      <w:r w:rsidRPr="0003787D">
        <w:rPr>
          <w:rFonts w:cs="Times New Roman"/>
          <w:i/>
          <w:iCs/>
          <w:noProof/>
          <w:sz w:val="20"/>
          <w:szCs w:val="20"/>
        </w:rPr>
        <w:t xml:space="preserve">Figure </w:t>
      </w:r>
      <w:r w:rsidR="00592CF6">
        <w:rPr>
          <w:rFonts w:cs="Times New Roman"/>
          <w:i/>
          <w:iCs/>
          <w:noProof/>
          <w:sz w:val="20"/>
          <w:szCs w:val="20"/>
        </w:rPr>
        <w:t xml:space="preserve">3.2. The </w:t>
      </w:r>
      <w:r w:rsidR="00D9420F">
        <w:rPr>
          <w:rFonts w:cs="Times New Roman"/>
          <w:i/>
          <w:iCs/>
          <w:noProof/>
          <w:sz w:val="20"/>
          <w:szCs w:val="20"/>
        </w:rPr>
        <w:t>same colormap displayed on the sabot stripper plate. The inner bolded circle demarcates the hole in which the projectile travels through. The radial ticks denote the radis in inches.</w:t>
      </w:r>
    </w:p>
    <w:p w14:paraId="19A800E0" w14:textId="7BE4E167" w:rsidR="00F055DE" w:rsidRDefault="00F055DE" w:rsidP="00F055DE">
      <w:pPr>
        <w:spacing w:line="480" w:lineRule="auto"/>
        <w:ind w:firstLine="720"/>
        <w:rPr>
          <w:rFonts w:cs="Times New Roman"/>
          <w:szCs w:val="24"/>
        </w:rPr>
      </w:pPr>
      <w:r>
        <w:rPr>
          <w:rFonts w:cs="Times New Roman"/>
          <w:szCs w:val="24"/>
        </w:rPr>
        <w:lastRenderedPageBreak/>
        <w:t>A 2D contour plot is a more suitable method of examining the degree of separation in relation to the regressors. Figure</w:t>
      </w:r>
      <w:r w:rsidR="00D9420F">
        <w:rPr>
          <w:rFonts w:cs="Times New Roman"/>
          <w:szCs w:val="24"/>
        </w:rPr>
        <w:t>s</w:t>
      </w:r>
      <w:r>
        <w:rPr>
          <w:rFonts w:cs="Times New Roman"/>
          <w:szCs w:val="24"/>
        </w:rPr>
        <w:t xml:space="preserve"> </w:t>
      </w:r>
      <w:r w:rsidR="00D9420F">
        <w:rPr>
          <w:rFonts w:cs="Times New Roman"/>
          <w:szCs w:val="24"/>
        </w:rPr>
        <w:t>3.3 and 3.4</w:t>
      </w:r>
      <w:r>
        <w:rPr>
          <w:rFonts w:cs="Times New Roman"/>
          <w:szCs w:val="24"/>
        </w:rPr>
        <w:t xml:space="preserve"> distinguish between the 4 mm and 10 mm sabot geometry. As the velocity approaches the higher end of the range, the degree of separation appears to become increasingly independent of velocity. This occurrence appears to intensify with a lower backfill pressure. A lack of separation time is a possible explanation. As the velocity increases, the sabot has less time to travel the fixed distance to the sabot stripper plate. When the sabot rotates during separation, more projected area is exposed to the freestream velocity, producing a relationship of increased rate of separation with increased separation. Logically, the sabot will experience the most separation at a time later in its flight. If the travel time is decreased, the sabot cannot achieve the state of increased separation. The effects of this incidence at least partially negate the increased separation due to higher aerodynamic forces at increased velocities. </w:t>
      </w:r>
    </w:p>
    <w:p w14:paraId="5D364872" w14:textId="77777777" w:rsidR="00F055DE" w:rsidRDefault="00F055DE" w:rsidP="00F055DE">
      <w:pPr>
        <w:spacing w:line="480" w:lineRule="auto"/>
        <w:ind w:firstLine="720"/>
        <w:rPr>
          <w:rFonts w:cs="Times New Roman"/>
          <w:szCs w:val="24"/>
        </w:rPr>
      </w:pPr>
      <w:r>
        <w:rPr>
          <w:rFonts w:cs="Times New Roman"/>
          <w:szCs w:val="24"/>
        </w:rPr>
        <w:t xml:space="preserve">Sabot data points for each geometry are plotted on their respective contours. Additionally, occurrences of sabot failure are plotted on the contours. It is important to note that these failure data points are not used in the polynomial regression model, due to no associated degree of separation data available. Examining the diagnostic videos taken by the HVIL’s high-speed camera, sabot failure is determined if a significant portion of the sabot enters the target tank with the projectile. These failure data points, in combination with the minimum successful data points used in polynomial regression, are used to develop loci for states of failure from aerodynamic breakup (top dashed line) or inadequate separation (bottom dashed line). A lack of available testing in proximity to these loci presents a limitation to the accuracy in these regions. </w:t>
      </w:r>
    </w:p>
    <w:p w14:paraId="06862AAA" w14:textId="0FFC1C16" w:rsidR="00F055DE" w:rsidRDefault="00F055DE" w:rsidP="00F055DE">
      <w:pPr>
        <w:spacing w:line="480" w:lineRule="auto"/>
        <w:rPr>
          <w:rFonts w:cs="Times New Roman"/>
          <w:szCs w:val="24"/>
        </w:rPr>
      </w:pPr>
      <w:r>
        <w:rPr>
          <w:rFonts w:cs="Times New Roman"/>
          <w:szCs w:val="24"/>
        </w:rPr>
        <w:tab/>
        <w:t xml:space="preserve">The plotted data indicates aerodynamic breakup is less likely when high backfill pressures are applied to lower velocities. Testing experience also conveys a lower risk of </w:t>
      </w:r>
      <w:r>
        <w:rPr>
          <w:rFonts w:cs="Times New Roman"/>
          <w:szCs w:val="24"/>
        </w:rPr>
        <w:lastRenderedPageBreak/>
        <w:t xml:space="preserve">aerodynamic heating in this range. At lower velocities, the sabot can be separated to a much greater degree with little to no complication. Expanding the possible degree of separation to cover the more stripper plate area increases its operational lifetime. The sabot stripper life optimization curve is plotted on the contour. The curve is formulated using the logistic function applied to the top and bottom failure loci. The logistic function including the parameters used is shown </w:t>
      </w:r>
      <w:r w:rsidR="00334E65">
        <w:rPr>
          <w:rFonts w:cs="Times New Roman"/>
          <w:szCs w:val="24"/>
        </w:rPr>
        <w:t>in Equation 2.1</w:t>
      </w:r>
      <w:r>
        <w:rPr>
          <w:rFonts w:cs="Times New Roman"/>
          <w:szCs w:val="24"/>
        </w:rPr>
        <w:t xml:space="preserve">. The midpoint of the function is 4500 meters per second, the mean of the operational range used in the regression. The logistic growth rate is 0.000694, resulting in a logistic constant of 85% at a velocity of 7000 meters per second and a constant of 15% at a 2000 meters per second. For example, at 7000 meters per second, the optimization curve is formulated with 85% of the bottom failure locus and 15% of the top. Finally, an offset of 250 meters per second is applied to the optimization curve. The failure loci and optimization curves are formulated with experimental data but are tailored to the HVIL’s 2SLGG to improve performance. It is unlikely that the curves can be accurately externalized to other experimental setups.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600"/>
        <w:gridCol w:w="2780"/>
      </w:tblGrid>
      <w:tr w:rsidR="00562FB0" w14:paraId="6535EF5C" w14:textId="77777777" w:rsidTr="00562FB0">
        <w:tc>
          <w:tcPr>
            <w:tcW w:w="2970" w:type="dxa"/>
          </w:tcPr>
          <w:p w14:paraId="47D6AA93" w14:textId="77777777" w:rsidR="00562FB0" w:rsidRDefault="00562FB0" w:rsidP="009577C3">
            <w:pPr>
              <w:pStyle w:val="BodyParagraphIndent"/>
              <w:ind w:firstLine="0"/>
            </w:pPr>
          </w:p>
        </w:tc>
        <w:tc>
          <w:tcPr>
            <w:tcW w:w="3600" w:type="dxa"/>
          </w:tcPr>
          <w:p w14:paraId="18BA742B" w14:textId="77777777" w:rsidR="00562FB0" w:rsidRDefault="00562FB0" w:rsidP="00562FB0">
            <w:pPr>
              <w:spacing w:line="480" w:lineRule="auto"/>
              <w:jc w:val="center"/>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V</m:t>
                    </m:r>
                  </m:e>
                </m:d>
                <m:r>
                  <w:rPr>
                    <w:rFonts w:ascii="Cambria Math" w:hAnsi="Cambria Math" w:cs="Times New Roman"/>
                    <w:szCs w:val="24"/>
                  </w:rPr>
                  <m:t>=</m:t>
                </m:r>
                <m:f>
                  <m:fPr>
                    <m:ctrlPr>
                      <w:rPr>
                        <w:rFonts w:ascii="Cambria Math" w:hAnsi="Cambria Math" w:cs="Times New Roman"/>
                        <w:i/>
                        <w:color w:val="auto"/>
                        <w:szCs w:val="24"/>
                      </w:rPr>
                    </m:ctrlPr>
                  </m:fPr>
                  <m:num>
                    <m:r>
                      <w:rPr>
                        <w:rFonts w:ascii="Cambria Math" w:hAnsi="Cambria Math" w:cs="Times New Roman"/>
                        <w:szCs w:val="24"/>
                      </w:rPr>
                      <m:t>1</m:t>
                    </m:r>
                  </m:num>
                  <m:den>
                    <m:r>
                      <w:rPr>
                        <w:rFonts w:ascii="Cambria Math" w:hAnsi="Cambria Math" w:cs="Times New Roman"/>
                        <w:szCs w:val="24"/>
                      </w:rPr>
                      <m:t>1+</m:t>
                    </m:r>
                    <m:sSup>
                      <m:sSupPr>
                        <m:ctrlPr>
                          <w:rPr>
                            <w:rFonts w:ascii="Cambria Math" w:hAnsi="Cambria Math" w:cs="Times New Roman"/>
                            <w:i/>
                            <w:color w:val="auto"/>
                            <w:szCs w:val="24"/>
                          </w:rPr>
                        </m:ctrlPr>
                      </m:sSupPr>
                      <m:e>
                        <m:r>
                          <w:rPr>
                            <w:rFonts w:ascii="Cambria Math" w:hAnsi="Cambria Math" w:cs="Times New Roman"/>
                            <w:szCs w:val="24"/>
                          </w:rPr>
                          <m:t>e</m:t>
                        </m:r>
                      </m:e>
                      <m:sup>
                        <m:r>
                          <w:rPr>
                            <w:rFonts w:ascii="Cambria Math" w:hAnsi="Cambria Math" w:cs="Times New Roman"/>
                            <w:szCs w:val="24"/>
                          </w:rPr>
                          <m:t>-0.000694</m:t>
                        </m:r>
                        <m:d>
                          <m:dPr>
                            <m:ctrlPr>
                              <w:rPr>
                                <w:rFonts w:ascii="Cambria Math" w:hAnsi="Cambria Math" w:cs="Times New Roman"/>
                                <w:i/>
                                <w:szCs w:val="24"/>
                              </w:rPr>
                            </m:ctrlPr>
                          </m:dPr>
                          <m:e>
                            <m:r>
                              <w:rPr>
                                <w:rFonts w:ascii="Cambria Math" w:hAnsi="Cambria Math" w:cs="Times New Roman"/>
                                <w:szCs w:val="24"/>
                              </w:rPr>
                              <m:t>V-4500</m:t>
                            </m:r>
                          </m:e>
                        </m:d>
                      </m:sup>
                    </m:sSup>
                  </m:den>
                </m:f>
              </m:oMath>
            </m:oMathPara>
          </w:p>
          <w:p w14:paraId="115AB740" w14:textId="40AF1B63" w:rsidR="00562FB0" w:rsidRPr="004648BE" w:rsidRDefault="00562FB0" w:rsidP="009577C3">
            <w:pPr>
              <w:pStyle w:val="Equations"/>
              <w:rPr>
                <w:rFonts w:ascii="Times New Roman" w:eastAsiaTheme="minorEastAsia" w:hAnsi="Times New Roman"/>
              </w:rPr>
            </w:pPr>
          </w:p>
        </w:tc>
        <w:tc>
          <w:tcPr>
            <w:tcW w:w="2780" w:type="dxa"/>
          </w:tcPr>
          <w:p w14:paraId="6034D0AA" w14:textId="24815698" w:rsidR="00562FB0" w:rsidRDefault="00562FB0" w:rsidP="009577C3">
            <w:pPr>
              <w:pStyle w:val="CaptionEquations"/>
              <w:jc w:val="right"/>
            </w:pPr>
            <w:r>
              <w:t>(</w:t>
            </w:r>
            <w:r w:rsidR="0088456A">
              <w:fldChar w:fldCharType="begin"/>
            </w:r>
            <w:r w:rsidR="0088456A">
              <w:instrText xml:space="preserve"> STYLEREF 2 \s </w:instrText>
            </w:r>
            <w:r w:rsidR="0088456A">
              <w:fldChar w:fldCharType="separate"/>
            </w:r>
            <w:r w:rsidR="00AB2FD8">
              <w:rPr>
                <w:noProof/>
              </w:rPr>
              <w:t>3</w:t>
            </w:r>
            <w:r w:rsidR="0088456A">
              <w:rPr>
                <w:noProof/>
              </w:rPr>
              <w:fldChar w:fldCharType="end"/>
            </w:r>
            <w:r>
              <w:t>.</w:t>
            </w:r>
            <w:r w:rsidR="0088456A">
              <w:fldChar w:fldCharType="begin"/>
            </w:r>
            <w:r w:rsidR="0088456A">
              <w:instrText xml:space="preserve"> SEQ Equation \* ARABIC \s 2 </w:instrText>
            </w:r>
            <w:r w:rsidR="0088456A">
              <w:fldChar w:fldCharType="separate"/>
            </w:r>
            <w:r w:rsidR="00AB2FD8">
              <w:rPr>
                <w:noProof/>
              </w:rPr>
              <w:t>1</w:t>
            </w:r>
            <w:r w:rsidR="0088456A">
              <w:rPr>
                <w:noProof/>
              </w:rPr>
              <w:fldChar w:fldCharType="end"/>
            </w:r>
            <w:r>
              <w:rPr>
                <w:noProof/>
              </w:rPr>
              <w:t>)</w:t>
            </w:r>
          </w:p>
        </w:tc>
      </w:tr>
    </w:tbl>
    <w:p w14:paraId="2403ED98" w14:textId="77777777" w:rsidR="00F055DE" w:rsidRDefault="00F055DE" w:rsidP="00F055DE">
      <w:pPr>
        <w:spacing w:line="480" w:lineRule="auto"/>
        <w:jc w:val="center"/>
        <w:rPr>
          <w:rFonts w:cs="Times New Roman"/>
          <w:szCs w:val="24"/>
        </w:rPr>
      </w:pPr>
      <w:r>
        <w:rPr>
          <w:rFonts w:cs="Times New Roman"/>
          <w:noProof/>
          <w:szCs w:val="24"/>
        </w:rPr>
        <w:lastRenderedPageBreak/>
        <w:drawing>
          <wp:inline distT="0" distB="0" distL="0" distR="0" wp14:anchorId="01EB1AE2" wp14:editId="1AA1FAD1">
            <wp:extent cx="4505899" cy="3528656"/>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4251" cy="3566521"/>
                    </a:xfrm>
                    <a:prstGeom prst="rect">
                      <a:avLst/>
                    </a:prstGeom>
                  </pic:spPr>
                </pic:pic>
              </a:graphicData>
            </a:graphic>
          </wp:inline>
        </w:drawing>
      </w:r>
    </w:p>
    <w:p w14:paraId="45BE9C63" w14:textId="2BD56D49" w:rsidR="00F055DE" w:rsidRDefault="00F055DE" w:rsidP="000A1E38">
      <w:pPr>
        <w:jc w:val="center"/>
        <w:rPr>
          <w:rFonts w:cs="Times New Roman"/>
          <w:i/>
          <w:iCs/>
          <w:noProof/>
          <w:sz w:val="20"/>
          <w:szCs w:val="20"/>
        </w:rPr>
      </w:pPr>
      <w:r w:rsidRPr="0003787D">
        <w:rPr>
          <w:rFonts w:cs="Times New Roman"/>
          <w:i/>
          <w:iCs/>
          <w:noProof/>
          <w:sz w:val="20"/>
          <w:szCs w:val="20"/>
        </w:rPr>
        <w:t xml:space="preserve">Figure </w:t>
      </w:r>
      <w:r w:rsidR="00D9420F">
        <w:rPr>
          <w:rFonts w:cs="Times New Roman"/>
          <w:i/>
          <w:iCs/>
          <w:noProof/>
          <w:sz w:val="20"/>
          <w:szCs w:val="20"/>
        </w:rPr>
        <w:t>3.3</w:t>
      </w:r>
      <w:r w:rsidRPr="0003787D">
        <w:rPr>
          <w:rFonts w:cs="Times New Roman"/>
          <w:i/>
          <w:iCs/>
          <w:noProof/>
          <w:sz w:val="20"/>
          <w:szCs w:val="20"/>
        </w:rPr>
        <w:t>.</w:t>
      </w:r>
      <w:r w:rsidR="00D9420F">
        <w:rPr>
          <w:rFonts w:cs="Times New Roman"/>
          <w:i/>
          <w:iCs/>
          <w:noProof/>
          <w:sz w:val="20"/>
          <w:szCs w:val="20"/>
        </w:rPr>
        <w:t xml:space="preserve"> </w:t>
      </w:r>
      <w:r w:rsidR="009E1DD0">
        <w:rPr>
          <w:rFonts w:cs="Times New Roman"/>
          <w:i/>
          <w:iCs/>
          <w:noProof/>
          <w:sz w:val="20"/>
          <w:szCs w:val="20"/>
        </w:rPr>
        <w:t xml:space="preserve">2D surface demonstrating the degree of separation </w:t>
      </w:r>
      <w:r w:rsidR="000A1E38">
        <w:rPr>
          <w:rFonts w:cs="Times New Roman"/>
          <w:i/>
          <w:iCs/>
          <w:noProof/>
          <w:sz w:val="20"/>
          <w:szCs w:val="20"/>
        </w:rPr>
        <w:t>of a 4 mm sabot as a function of the projectile</w:t>
      </w:r>
      <w:r w:rsidR="00334E65">
        <w:rPr>
          <w:rFonts w:cs="Times New Roman"/>
          <w:i/>
          <w:iCs/>
          <w:noProof/>
          <w:sz w:val="20"/>
          <w:szCs w:val="20"/>
        </w:rPr>
        <w:t xml:space="preserve"> </w:t>
      </w:r>
      <w:r w:rsidR="000A1E38">
        <w:rPr>
          <w:rFonts w:cs="Times New Roman"/>
          <w:i/>
          <w:iCs/>
          <w:noProof/>
          <w:sz w:val="20"/>
          <w:szCs w:val="20"/>
        </w:rPr>
        <w:t>velocity and backfill pressure. The failure loci (dashed lines) are also plotted on the colorbar for reference.</w:t>
      </w:r>
    </w:p>
    <w:p w14:paraId="6C662C9A" w14:textId="77777777" w:rsidR="00334E65" w:rsidRPr="00322D02" w:rsidRDefault="00334E65" w:rsidP="000A1E38">
      <w:pPr>
        <w:jc w:val="center"/>
        <w:rPr>
          <w:rFonts w:cs="Times New Roman"/>
          <w:i/>
          <w:iCs/>
          <w:noProof/>
          <w:sz w:val="20"/>
          <w:szCs w:val="20"/>
        </w:rPr>
      </w:pPr>
    </w:p>
    <w:p w14:paraId="3C825656" w14:textId="77777777" w:rsidR="00F055DE" w:rsidRDefault="00F055DE" w:rsidP="00F055DE">
      <w:pPr>
        <w:spacing w:line="480" w:lineRule="auto"/>
        <w:jc w:val="center"/>
        <w:rPr>
          <w:rFonts w:cs="Times New Roman"/>
          <w:szCs w:val="24"/>
        </w:rPr>
      </w:pPr>
      <w:r>
        <w:rPr>
          <w:rFonts w:cs="Times New Roman"/>
          <w:noProof/>
          <w:szCs w:val="24"/>
        </w:rPr>
        <w:drawing>
          <wp:inline distT="0" distB="0" distL="0" distR="0" wp14:anchorId="6084FD9C" wp14:editId="2CD52EDC">
            <wp:extent cx="4450815" cy="3485522"/>
            <wp:effectExtent l="0" t="0" r="6985" b="635"/>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1149" cy="3517108"/>
                    </a:xfrm>
                    <a:prstGeom prst="rect">
                      <a:avLst/>
                    </a:prstGeom>
                  </pic:spPr>
                </pic:pic>
              </a:graphicData>
            </a:graphic>
          </wp:inline>
        </w:drawing>
      </w:r>
    </w:p>
    <w:p w14:paraId="28938599" w14:textId="2CB2B9C8" w:rsidR="00F055DE" w:rsidRPr="00EB6E4A" w:rsidRDefault="00F055DE" w:rsidP="00334E65">
      <w:pPr>
        <w:jc w:val="center"/>
        <w:rPr>
          <w:rFonts w:cs="Times New Roman"/>
          <w:i/>
          <w:iCs/>
          <w:noProof/>
          <w:sz w:val="20"/>
          <w:szCs w:val="20"/>
        </w:rPr>
      </w:pPr>
      <w:r w:rsidRPr="0003787D">
        <w:rPr>
          <w:rFonts w:cs="Times New Roman"/>
          <w:i/>
          <w:iCs/>
          <w:noProof/>
          <w:sz w:val="20"/>
          <w:szCs w:val="20"/>
        </w:rPr>
        <w:t xml:space="preserve">Figure </w:t>
      </w:r>
      <w:r w:rsidR="000A1E38">
        <w:rPr>
          <w:rFonts w:cs="Times New Roman"/>
          <w:i/>
          <w:iCs/>
          <w:noProof/>
          <w:sz w:val="20"/>
          <w:szCs w:val="20"/>
        </w:rPr>
        <w:t>3.4. 2D surface demonstrating the degree of separation of a 10 mm sabot as a function of the projectile velocity and backfill pressure.</w:t>
      </w:r>
    </w:p>
    <w:p w14:paraId="3E7917D2" w14:textId="7D1AD47A" w:rsidR="00F055DE" w:rsidRDefault="00F055DE" w:rsidP="00F055DE">
      <w:pPr>
        <w:spacing w:line="480" w:lineRule="auto"/>
        <w:rPr>
          <w:rFonts w:cs="Times New Roman"/>
          <w:szCs w:val="24"/>
        </w:rPr>
      </w:pPr>
      <w:r>
        <w:rPr>
          <w:rFonts w:cs="Times New Roman"/>
          <w:szCs w:val="24"/>
        </w:rPr>
        <w:lastRenderedPageBreak/>
        <w:tab/>
        <w:t xml:space="preserve">The results of the circularity investigation are shown in Figure </w:t>
      </w:r>
      <w:r w:rsidR="00334E65">
        <w:rPr>
          <w:rFonts w:cs="Times New Roman"/>
          <w:szCs w:val="24"/>
        </w:rPr>
        <w:t>3.5</w:t>
      </w:r>
      <w:r>
        <w:rPr>
          <w:rFonts w:cs="Times New Roman"/>
          <w:szCs w:val="24"/>
        </w:rPr>
        <w:t xml:space="preserve">. Velocity significantly correlates with the average impact contour circularity. Possible explanations for systematic errors leading to a lower R square value of 0.38 include human tracing error of impact contours and interactions between impacting sabot petals and existing impact deformations. Often, the impact of a sabot will be augmented by nearby deformations. The decreased initial impact resistance of a nearby crater will guide the sabot petal in that direction as it impacts. Additionally, crater edge material is strain hardened by previous impact and will not deform as easily as non-cratered surface, effectively artificially bounding the impact zone. Increasing roundness is associated with increasing compactness of impact; at a given velocity, a rounder impact signals the sabot did not rotate enough to impact the stripper plate broadside. Less round impacts indicate the sabot achieved sufficient rotation to impact the longitudinal face of the petal into the stripper plate.  Experimental evidence indicates a more circular resultant impact contour is associated with an increase in stripper plate deformation. Therefore, a less circular impact is desirable as it distributes the transfer of kinetic energy over a larger area and decreases local impact stress. For a given velocity, backfill pressure parameters generally resulting in a less round impact can improve sabot stripper life. More investigation is needed to determine the extent and characteristics of such a pattern. </w:t>
      </w:r>
    </w:p>
    <w:p w14:paraId="4693B9F1" w14:textId="77777777" w:rsidR="00F055DE" w:rsidRDefault="00F055DE" w:rsidP="00F055DE">
      <w:pPr>
        <w:spacing w:line="480" w:lineRule="auto"/>
        <w:jc w:val="center"/>
        <w:rPr>
          <w:rFonts w:cs="Times New Roman"/>
          <w:szCs w:val="24"/>
        </w:rPr>
      </w:pPr>
      <w:r>
        <w:rPr>
          <w:noProof/>
        </w:rPr>
        <w:lastRenderedPageBreak/>
        <w:drawing>
          <wp:inline distT="0" distB="0" distL="0" distR="0" wp14:anchorId="11E28CB9" wp14:editId="0A725F99">
            <wp:extent cx="5181600" cy="3558746"/>
            <wp:effectExtent l="0" t="0" r="0" b="3810"/>
            <wp:docPr id="16" name="Chart 16">
              <a:extLst xmlns:a="http://schemas.openxmlformats.org/drawingml/2006/main">
                <a:ext uri="{FF2B5EF4-FFF2-40B4-BE49-F238E27FC236}">
                  <a16:creationId xmlns:a16="http://schemas.microsoft.com/office/drawing/2014/main" id="{E1C2D526-BB9D-4DDD-8777-64CC113A4A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C51268C" w14:textId="4FE6F344" w:rsidR="00F055DE" w:rsidRDefault="00F055DE" w:rsidP="0058576D">
      <w:pPr>
        <w:jc w:val="center"/>
        <w:rPr>
          <w:rFonts w:cs="Times New Roman"/>
          <w:i/>
          <w:iCs/>
          <w:noProof/>
          <w:sz w:val="20"/>
          <w:szCs w:val="20"/>
        </w:rPr>
      </w:pPr>
      <w:r w:rsidRPr="0003787D">
        <w:rPr>
          <w:rFonts w:cs="Times New Roman"/>
          <w:i/>
          <w:iCs/>
          <w:noProof/>
          <w:sz w:val="20"/>
          <w:szCs w:val="20"/>
        </w:rPr>
        <w:t>Figure</w:t>
      </w:r>
      <w:r w:rsidR="000A1E38">
        <w:rPr>
          <w:rFonts w:cs="Times New Roman"/>
          <w:i/>
          <w:iCs/>
          <w:noProof/>
          <w:sz w:val="20"/>
          <w:szCs w:val="20"/>
        </w:rPr>
        <w:t xml:space="preserve"> 3.5</w:t>
      </w:r>
      <w:r w:rsidRPr="0003787D">
        <w:rPr>
          <w:rFonts w:cs="Times New Roman"/>
          <w:i/>
          <w:iCs/>
          <w:noProof/>
          <w:sz w:val="20"/>
          <w:szCs w:val="20"/>
        </w:rPr>
        <w:t xml:space="preserve">. </w:t>
      </w:r>
      <w:r w:rsidR="000A1E38">
        <w:rPr>
          <w:rFonts w:cs="Times New Roman"/>
          <w:i/>
          <w:iCs/>
          <w:noProof/>
          <w:sz w:val="20"/>
          <w:szCs w:val="20"/>
        </w:rPr>
        <w:t xml:space="preserve">Impact </w:t>
      </w:r>
      <w:r w:rsidR="0058576D">
        <w:rPr>
          <w:rFonts w:cs="Times New Roman"/>
          <w:i/>
          <w:iCs/>
          <w:noProof/>
          <w:sz w:val="20"/>
          <w:szCs w:val="20"/>
        </w:rPr>
        <w:t>c</w:t>
      </w:r>
      <w:r w:rsidR="000A1E38">
        <w:rPr>
          <w:rFonts w:cs="Times New Roman"/>
          <w:i/>
          <w:iCs/>
          <w:noProof/>
          <w:sz w:val="20"/>
          <w:szCs w:val="20"/>
        </w:rPr>
        <w:t xml:space="preserve">ontour </w:t>
      </w:r>
      <w:r w:rsidR="0058576D">
        <w:rPr>
          <w:rFonts w:cs="Times New Roman"/>
          <w:i/>
          <w:iCs/>
          <w:noProof/>
          <w:sz w:val="20"/>
          <w:szCs w:val="20"/>
        </w:rPr>
        <w:t>c</w:t>
      </w:r>
      <w:r w:rsidR="000A1E38">
        <w:rPr>
          <w:rFonts w:cs="Times New Roman"/>
          <w:i/>
          <w:iCs/>
          <w:noProof/>
          <w:sz w:val="20"/>
          <w:szCs w:val="20"/>
        </w:rPr>
        <w:t xml:space="preserve">ircularity as a function of velocity for the 35 collected data points. Linear regression yields a </w:t>
      </w:r>
      <w:r w:rsidR="0058576D">
        <w:rPr>
          <w:rFonts w:cs="Times New Roman"/>
          <w:i/>
          <w:iCs/>
          <w:noProof/>
          <w:sz w:val="20"/>
          <w:szCs w:val="20"/>
        </w:rPr>
        <w:t>statistically significant relationship. The desirable ‘less round’ data points are denoted as being above the trendline for a given velocity.</w:t>
      </w:r>
    </w:p>
    <w:p w14:paraId="7619C64C" w14:textId="53DAB61C" w:rsidR="00D847CA" w:rsidRDefault="00D847CA" w:rsidP="00B97515">
      <w:pPr>
        <w:pStyle w:val="BodyParagraphNoIndent"/>
      </w:pPr>
      <w:r>
        <w:br w:type="page"/>
      </w:r>
    </w:p>
    <w:p w14:paraId="3740DBD5" w14:textId="715CEB90" w:rsidR="00240583" w:rsidRDefault="00D847CA" w:rsidP="005D4A61">
      <w:pPr>
        <w:pStyle w:val="Heading2"/>
      </w:pPr>
      <w:bookmarkStart w:id="30" w:name="_Toc45285603"/>
      <w:bookmarkStart w:id="31" w:name="_Toc45285624"/>
      <w:bookmarkStart w:id="32" w:name="_Toc45285716"/>
      <w:bookmarkStart w:id="33" w:name="_Toc45285803"/>
      <w:bookmarkStart w:id="34" w:name="_Toc53479522"/>
      <w:r>
        <w:lastRenderedPageBreak/>
        <w:t>Conclusion</w:t>
      </w:r>
      <w:bookmarkEnd w:id="30"/>
      <w:bookmarkEnd w:id="31"/>
      <w:bookmarkEnd w:id="32"/>
      <w:bookmarkEnd w:id="33"/>
      <w:bookmarkEnd w:id="34"/>
    </w:p>
    <w:p w14:paraId="6954254F" w14:textId="77777777" w:rsidR="00533AE0" w:rsidRDefault="00533AE0" w:rsidP="00533AE0">
      <w:pPr>
        <w:spacing w:line="480" w:lineRule="auto"/>
        <w:ind w:firstLine="720"/>
        <w:rPr>
          <w:rFonts w:cs="Times New Roman"/>
          <w:szCs w:val="24"/>
        </w:rPr>
      </w:pPr>
      <w:r>
        <w:rPr>
          <w:rFonts w:cs="Times New Roman"/>
          <w:szCs w:val="24"/>
        </w:rPr>
        <w:t xml:space="preserve">An empirical model to describe the degree of sabot separation during hypervelocity testing was developed using polynomial regression. The sabot stripper plate was photographed post-impact for 35 hypervelocity impact tests through conducted in the Texas A&amp;M University Hypervelocity Impact Laboratory. Sabot impact locations in the image data were converted into the radial distance, or the degree of separation, from the projectile’s nominal flight trajectory using the image processing library OpenCV in Python. Utilizing aerodynamic laws and previous testing data, a polynomial regression model was formulated using launch parameters such as projectile velocity and blast tank backfill pressure. The model also accounted for the different sabot geometry required to launch 4 mm and 10 mm spherical projectiles. </w:t>
      </w:r>
    </w:p>
    <w:p w14:paraId="5C2830E1" w14:textId="77777777" w:rsidR="00533AE0" w:rsidRDefault="00533AE0" w:rsidP="00533AE0">
      <w:pPr>
        <w:spacing w:line="480" w:lineRule="auto"/>
        <w:rPr>
          <w:rFonts w:cs="Times New Roman"/>
          <w:szCs w:val="24"/>
        </w:rPr>
      </w:pPr>
      <w:r>
        <w:rPr>
          <w:rFonts w:cs="Times New Roman"/>
          <w:szCs w:val="24"/>
        </w:rPr>
        <w:tab/>
        <w:t xml:space="preserve">The polynomial regression model (N = 36) was found to describe the degree of separation with an R square value of 0.92 and a standard error of 0.1 inches. All regressors were found to be statistically significant at the p = 0.01 level. The model was mapped onto a 2D contour surface for additional analysis and in situ testing reference. Successful test data used for the regression model was added to the plot. Known sabot failures through aerodynamic breakup were also plotted; this data was not used in the regression model. The plotting of these points allowed for the qualitative generation of failure loci. Additional analysis revealed an ideal curve combining velocity and pressure launch parameters to maximize sabot separation success in testing and sabot stripper plate operational life. </w:t>
      </w:r>
    </w:p>
    <w:p w14:paraId="0CE80A59" w14:textId="77777777" w:rsidR="00533AE0" w:rsidRDefault="00533AE0" w:rsidP="00533AE0">
      <w:pPr>
        <w:spacing w:line="480" w:lineRule="auto"/>
        <w:rPr>
          <w:rFonts w:cs="Times New Roman"/>
          <w:szCs w:val="24"/>
        </w:rPr>
      </w:pPr>
      <w:r>
        <w:rPr>
          <w:rFonts w:cs="Times New Roman"/>
          <w:szCs w:val="24"/>
        </w:rPr>
        <w:tab/>
        <w:t xml:space="preserve">Accurately predicting the degree of sabot separation is crucial to reducing testing turnaround time and consumable use. Qualitatively relating launch parameters to the resulting sabot separation is externalizable, even with different launch configurations. Empirically </w:t>
      </w:r>
      <w:r>
        <w:rPr>
          <w:rFonts w:cs="Times New Roman"/>
          <w:szCs w:val="24"/>
        </w:rPr>
        <w:lastRenderedPageBreak/>
        <w:t xml:space="preserve">modelling 2-stage light gas gun behavior is invaluable for the development of new hypervelocity testing facilities. </w:t>
      </w:r>
    </w:p>
    <w:p w14:paraId="3CE1AD4F" w14:textId="6F273BFB" w:rsidR="00533AE0" w:rsidRPr="00C51D72" w:rsidRDefault="00533AE0" w:rsidP="00533AE0">
      <w:pPr>
        <w:spacing w:line="480" w:lineRule="auto"/>
        <w:ind w:firstLine="720"/>
        <w:rPr>
          <w:rFonts w:cs="Times New Roman"/>
          <w:szCs w:val="24"/>
        </w:rPr>
      </w:pPr>
      <w:r>
        <w:rPr>
          <w:rFonts w:cs="Times New Roman"/>
          <w:szCs w:val="24"/>
        </w:rPr>
        <w:t xml:space="preserve">Future investigative work will focus on empirically modeling aspects of sabot rotation to lengthen the sabot stripper plate’s operational life. A more thorough future investigation into the scalable aspects of the empirical model developed in this study will determine the extent in which the studied sabot behavior can be applied in similitude models to evaluate testing configurations for higher projectile velocity and mass regimes. </w:t>
      </w:r>
    </w:p>
    <w:p w14:paraId="14C5E2E2" w14:textId="5A05879D" w:rsidR="005D4A61" w:rsidRPr="005D4A61" w:rsidRDefault="005D4A61" w:rsidP="005D4A61">
      <w:pPr>
        <w:pStyle w:val="BodyParagraphIndent"/>
      </w:pPr>
    </w:p>
    <w:p w14:paraId="4E3E4708" w14:textId="77777777" w:rsidR="00D847CA" w:rsidRDefault="00D847CA" w:rsidP="00DE6AED">
      <w:pPr>
        <w:pStyle w:val="BodyParagraphIndent"/>
      </w:pPr>
      <w:r>
        <w:br w:type="page"/>
      </w:r>
    </w:p>
    <w:bookmarkStart w:id="35" w:name="_Toc45285604" w:displacedByCustomXml="next"/>
    <w:bookmarkStart w:id="36" w:name="_Toc45285625" w:displacedByCustomXml="next"/>
    <w:bookmarkStart w:id="37" w:name="_Toc45285717" w:displacedByCustomXml="next"/>
    <w:bookmarkStart w:id="38" w:name="_Toc45285804" w:displacedByCustomXml="next"/>
    <w:bookmarkStart w:id="39" w:name="_Toc53479524" w:displacedByCustomXml="next"/>
    <w:sdt>
      <w:sdtPr>
        <w:alias w:val="References Heading (required, locked)"/>
        <w:tag w:val="References Heading (required, locked)"/>
        <w:id w:val="-1128005115"/>
        <w:lock w:val="sdtContentLocked"/>
        <w:placeholder>
          <w:docPart w:val="C195F3293558417A84C62E9EDAF756D0"/>
        </w:placeholder>
      </w:sdtPr>
      <w:sdtEndPr/>
      <w:sdtContent>
        <w:p w14:paraId="4637D0C7" w14:textId="77777777" w:rsidR="00D847CA" w:rsidRDefault="00D847CA" w:rsidP="002D75AE">
          <w:pPr>
            <w:pStyle w:val="Heading1"/>
          </w:pPr>
          <w:r>
            <w:t>References</w:t>
          </w:r>
        </w:p>
        <w:bookmarkEnd w:id="35" w:displacedByCustomXml="next"/>
        <w:bookmarkEnd w:id="36" w:displacedByCustomXml="next"/>
        <w:bookmarkEnd w:id="37" w:displacedByCustomXml="next"/>
        <w:bookmarkEnd w:id="38" w:displacedByCustomXml="next"/>
      </w:sdtContent>
    </w:sdt>
    <w:bookmarkEnd w:id="39" w:displacedByCustomXml="prev"/>
    <w:p w14:paraId="298B862C" w14:textId="507D36F6" w:rsidR="007F4AE5" w:rsidRDefault="007F4AE5" w:rsidP="00764AEB">
      <w:pPr>
        <w:pStyle w:val="ListReferences"/>
        <w:rPr>
          <w:rFonts w:cs="Times New Roman"/>
          <w:color w:val="000000"/>
          <w:szCs w:val="24"/>
          <w:shd w:val="clear" w:color="auto" w:fill="FFFFFF"/>
        </w:rPr>
      </w:pPr>
      <w:r>
        <w:rPr>
          <w:noProof/>
        </w:rPr>
        <w:t>[</w:t>
      </w:r>
      <w:r w:rsidRPr="00520616">
        <w:rPr>
          <w:noProof/>
        </w:rPr>
        <w:t>1]</w:t>
      </w:r>
      <w:r w:rsidRPr="00520616">
        <w:rPr>
          <w:noProof/>
        </w:rPr>
        <w:tab/>
      </w:r>
      <w:proofErr w:type="spellStart"/>
      <w:r w:rsidRPr="007F4AE5">
        <w:rPr>
          <w:rFonts w:cs="Times New Roman"/>
          <w:color w:val="000000"/>
          <w:szCs w:val="24"/>
          <w:shd w:val="clear" w:color="auto" w:fill="FFFFFF"/>
        </w:rPr>
        <w:t>Sayler</w:t>
      </w:r>
      <w:proofErr w:type="spellEnd"/>
      <w:r w:rsidRPr="007F4AE5">
        <w:rPr>
          <w:rFonts w:cs="Times New Roman"/>
          <w:color w:val="000000"/>
          <w:szCs w:val="24"/>
          <w:shd w:val="clear" w:color="auto" w:fill="FFFFFF"/>
        </w:rPr>
        <w:t>, K., 2020, Hypersonic Weapons: Background and Issues for Congress, Congressional Research Service</w:t>
      </w:r>
      <w:r w:rsidR="00531223">
        <w:rPr>
          <w:rFonts w:cs="Times New Roman"/>
          <w:color w:val="000000"/>
          <w:szCs w:val="24"/>
          <w:shd w:val="clear" w:color="auto" w:fill="FFFFFF"/>
        </w:rPr>
        <w:t>, pp. 9-22</w:t>
      </w:r>
      <w:r w:rsidR="009234AF">
        <w:rPr>
          <w:rFonts w:cs="Times New Roman"/>
          <w:color w:val="000000"/>
          <w:szCs w:val="24"/>
          <w:shd w:val="clear" w:color="auto" w:fill="FFFFFF"/>
        </w:rPr>
        <w:t>.</w:t>
      </w:r>
      <w:r w:rsidR="00531223">
        <w:rPr>
          <w:rFonts w:cs="Times New Roman"/>
          <w:color w:val="000000"/>
          <w:szCs w:val="24"/>
          <w:shd w:val="clear" w:color="auto" w:fill="FFFFFF"/>
        </w:rPr>
        <w:t xml:space="preserve"> </w:t>
      </w:r>
      <w:r w:rsidR="00BC0FEA" w:rsidRPr="002B1875">
        <w:rPr>
          <w:rFonts w:cs="Times New Roman"/>
          <w:szCs w:val="24"/>
          <w:shd w:val="clear" w:color="auto" w:fill="FFFFFF"/>
        </w:rPr>
        <w:t>https://fas.org/sgp/crs/weapons/R45811.pdf</w:t>
      </w:r>
      <w:r w:rsidR="00531223">
        <w:rPr>
          <w:rFonts w:cs="Times New Roman"/>
          <w:color w:val="000000"/>
          <w:szCs w:val="24"/>
          <w:shd w:val="clear" w:color="auto" w:fill="FFFFFF"/>
        </w:rPr>
        <w:t>.</w:t>
      </w:r>
    </w:p>
    <w:p w14:paraId="37D0B8A6" w14:textId="613A1D2E" w:rsidR="00BC0FEA" w:rsidRPr="00BC0FEA" w:rsidRDefault="00BC0FEA" w:rsidP="00BC0FEA">
      <w:pPr>
        <w:pStyle w:val="ListReferences"/>
        <w:rPr>
          <w:rFonts w:cs="Times New Roman"/>
          <w:color w:val="000000"/>
          <w:szCs w:val="24"/>
          <w:shd w:val="clear" w:color="auto" w:fill="FFFFFF"/>
        </w:rPr>
      </w:pPr>
      <w:r>
        <w:rPr>
          <w:noProof/>
        </w:rPr>
        <w:t>[2</w:t>
      </w:r>
      <w:r w:rsidRPr="00520616">
        <w:rPr>
          <w:noProof/>
        </w:rPr>
        <w:t>]</w:t>
      </w:r>
      <w:r w:rsidRPr="00520616">
        <w:rPr>
          <w:noProof/>
        </w:rPr>
        <w:tab/>
      </w:r>
      <w:r w:rsidR="00591122" w:rsidRPr="00591122">
        <w:rPr>
          <w:rFonts w:cs="Times New Roman"/>
          <w:color w:val="000000"/>
          <w:szCs w:val="24"/>
          <w:shd w:val="clear" w:color="auto" w:fill="FFFFFF"/>
        </w:rPr>
        <w:t>1991, Critical technologies for national defense, American Institute of Aeronautics and Astronautics, Washington, DC.</w:t>
      </w:r>
    </w:p>
    <w:p w14:paraId="750ECCBF" w14:textId="11527C4A" w:rsidR="00923EF3" w:rsidRDefault="00764AEB" w:rsidP="00764AEB">
      <w:pPr>
        <w:pStyle w:val="ListReferences"/>
        <w:rPr>
          <w:noProof/>
        </w:rPr>
      </w:pPr>
      <w:r>
        <w:rPr>
          <w:noProof/>
        </w:rPr>
        <w:t>[</w:t>
      </w:r>
      <w:r w:rsidR="00BC0FEA">
        <w:rPr>
          <w:noProof/>
        </w:rPr>
        <w:t>3</w:t>
      </w:r>
      <w:r w:rsidRPr="00520616">
        <w:rPr>
          <w:noProof/>
        </w:rPr>
        <w:t>]</w:t>
      </w:r>
      <w:r w:rsidRPr="00520616">
        <w:rPr>
          <w:noProof/>
        </w:rPr>
        <w:tab/>
      </w:r>
      <w:r w:rsidR="00923EF3">
        <w:t>Schonberg, W. P., “Studies of hypervelocity impact phenomena as applied to the protection of spacecraft operating in the MMOD environment,” Procedia Engineering, Vol. 204, 2017, pp. 4–42. https://doi.org/10.1016/j.proeng.2017.09.723.</w:t>
      </w:r>
      <w:r w:rsidR="00923EF3">
        <w:rPr>
          <w:noProof/>
        </w:rPr>
        <w:t xml:space="preserve"> </w:t>
      </w:r>
    </w:p>
    <w:p w14:paraId="7C52951B" w14:textId="364A8697" w:rsidR="00764AEB" w:rsidRPr="00124EA8" w:rsidRDefault="00764AEB" w:rsidP="00764AEB">
      <w:pPr>
        <w:pStyle w:val="ListReferences"/>
        <w:rPr>
          <w:rFonts w:cs="Times New Roman"/>
          <w:noProof/>
          <w:szCs w:val="24"/>
        </w:rPr>
      </w:pPr>
      <w:r>
        <w:rPr>
          <w:noProof/>
        </w:rPr>
        <w:t>[</w:t>
      </w:r>
      <w:r w:rsidR="00BC0FEA">
        <w:rPr>
          <w:noProof/>
        </w:rPr>
        <w:t>4</w:t>
      </w:r>
      <w:r w:rsidRPr="00520616">
        <w:rPr>
          <w:noProof/>
        </w:rPr>
        <w:t>]</w:t>
      </w:r>
      <w:r w:rsidRPr="00520616">
        <w:rPr>
          <w:noProof/>
        </w:rPr>
        <w:tab/>
      </w:r>
      <w:r w:rsidR="00761223">
        <w:t>Schonberg, W. P., “Hypervelocity Impact Penetration Phenomena in Aluminum Space Structures,” Journal of Aerospace Engineering, Vol. 3, No. 3, 1990, pp. 173–185. https://doi.org/10.1061/(ASCE)0893-1321(1990)3:3(173).</w:t>
      </w:r>
    </w:p>
    <w:p w14:paraId="1665D9A3" w14:textId="48A939AA" w:rsidR="008E210F" w:rsidRDefault="00764AEB" w:rsidP="00764AEB">
      <w:pPr>
        <w:pStyle w:val="ListReferences"/>
        <w:rPr>
          <w:noProof/>
        </w:rPr>
      </w:pPr>
      <w:r>
        <w:rPr>
          <w:noProof/>
        </w:rPr>
        <w:t>[</w:t>
      </w:r>
      <w:r w:rsidR="00BC0FEA">
        <w:rPr>
          <w:noProof/>
        </w:rPr>
        <w:t>5</w:t>
      </w:r>
      <w:r w:rsidRPr="00520616">
        <w:rPr>
          <w:noProof/>
        </w:rPr>
        <w:t>]</w:t>
      </w:r>
      <w:r w:rsidRPr="00520616">
        <w:rPr>
          <w:noProof/>
        </w:rPr>
        <w:tab/>
      </w:r>
      <w:r w:rsidR="008E210F">
        <w:t>Schonberg, W. P., “Protecting spacecraft against meteoroid/orbital debris impact damage: an overview,” Tech. rep., 2001.</w:t>
      </w:r>
      <w:r w:rsidR="008E210F">
        <w:rPr>
          <w:noProof/>
        </w:rPr>
        <w:t xml:space="preserve"> </w:t>
      </w:r>
    </w:p>
    <w:p w14:paraId="72C7E24D" w14:textId="5D7953E2" w:rsidR="002C2D00" w:rsidRDefault="00764AEB" w:rsidP="00C619F3">
      <w:pPr>
        <w:pStyle w:val="ListReferences"/>
      </w:pPr>
      <w:r>
        <w:rPr>
          <w:noProof/>
        </w:rPr>
        <w:t>[</w:t>
      </w:r>
      <w:r w:rsidR="00BC0FEA">
        <w:rPr>
          <w:noProof/>
        </w:rPr>
        <w:t>6</w:t>
      </w:r>
      <w:r w:rsidRPr="00520616">
        <w:rPr>
          <w:noProof/>
        </w:rPr>
        <w:t>]</w:t>
      </w:r>
      <w:r w:rsidRPr="00520616">
        <w:rPr>
          <w:noProof/>
        </w:rPr>
        <w:tab/>
      </w:r>
      <w:r w:rsidR="002C2D00">
        <w:t>Christiansen, E., “Micrometeoroid and Orbital Debris (MMOD) Risk Overview,” 2014.</w:t>
      </w:r>
      <w:r w:rsidR="002B1875">
        <w:t xml:space="preserve"> </w:t>
      </w:r>
      <w:r w:rsidR="002C2D00">
        <w:t xml:space="preserve"> https://doi.org/https://ntrs.nasa.gov/ archive/</w:t>
      </w:r>
      <w:proofErr w:type="spellStart"/>
      <w:r w:rsidR="002C2D00">
        <w:t>nasa</w:t>
      </w:r>
      <w:proofErr w:type="spellEnd"/>
      <w:r w:rsidR="002C2D00">
        <w:t>/casi.ntrs.nasa.gov/20140009950.pdf</w:t>
      </w:r>
      <w:r w:rsidR="002B1875">
        <w:t xml:space="preserve">. </w:t>
      </w:r>
    </w:p>
    <w:p w14:paraId="00756204" w14:textId="71B20ED6" w:rsidR="007769D2" w:rsidRDefault="007769D2" w:rsidP="007769D2">
      <w:pPr>
        <w:pStyle w:val="ListReferences"/>
        <w:rPr>
          <w:noProof/>
        </w:rPr>
      </w:pPr>
      <w:r>
        <w:rPr>
          <w:noProof/>
        </w:rPr>
        <w:t>[7</w:t>
      </w:r>
      <w:r w:rsidRPr="00520616">
        <w:rPr>
          <w:noProof/>
        </w:rPr>
        <w:t>]</w:t>
      </w:r>
      <w:r w:rsidRPr="00520616">
        <w:rPr>
          <w:noProof/>
        </w:rPr>
        <w:tab/>
      </w:r>
      <w:r w:rsidRPr="00124EA8">
        <w:rPr>
          <w:rFonts w:cs="Times New Roman"/>
          <w:color w:val="000000"/>
          <w:szCs w:val="24"/>
          <w:shd w:val="clear" w:color="auto" w:fill="FFFFFF"/>
        </w:rPr>
        <w:t>Grosch, D. J., and Riegel, J. P., 1993, “Development and optimization of a “micro” two-stage light-gas gun”, International Journal of Impact Engineering, </w:t>
      </w:r>
      <w:r w:rsidRPr="00124EA8">
        <w:rPr>
          <w:rFonts w:cs="Times New Roman"/>
          <w:b/>
          <w:bCs/>
          <w:color w:val="000000"/>
          <w:szCs w:val="24"/>
          <w:bdr w:val="none" w:sz="0" w:space="0" w:color="auto" w:frame="1"/>
        </w:rPr>
        <w:t>14</w:t>
      </w:r>
      <w:r w:rsidRPr="00124EA8">
        <w:rPr>
          <w:rFonts w:cs="Times New Roman"/>
          <w:color w:val="000000"/>
          <w:szCs w:val="24"/>
          <w:shd w:val="clear" w:color="auto" w:fill="FFFFFF"/>
        </w:rPr>
        <w:t>(1-4), pp. 315–324.</w:t>
      </w:r>
      <w:r>
        <w:rPr>
          <w:noProof/>
        </w:rPr>
        <w:t xml:space="preserve"> </w:t>
      </w:r>
    </w:p>
    <w:p w14:paraId="6F134618" w14:textId="49A12DC1" w:rsidR="007769D2" w:rsidRDefault="007769D2" w:rsidP="007769D2">
      <w:pPr>
        <w:pStyle w:val="ListReferences"/>
        <w:rPr>
          <w:noProof/>
        </w:rPr>
      </w:pPr>
      <w:r>
        <w:rPr>
          <w:noProof/>
        </w:rPr>
        <w:t>[8</w:t>
      </w:r>
      <w:r w:rsidRPr="00520616">
        <w:rPr>
          <w:noProof/>
        </w:rPr>
        <w:t>]</w:t>
      </w:r>
      <w:r w:rsidRPr="00520616">
        <w:rPr>
          <w:noProof/>
        </w:rPr>
        <w:tab/>
      </w:r>
      <w:r w:rsidRPr="00124EA8">
        <w:rPr>
          <w:rFonts w:cs="Times New Roman"/>
          <w:szCs w:val="24"/>
          <w:bdr w:val="none" w:sz="0" w:space="0" w:color="auto" w:frame="1"/>
          <w:shd w:val="clear" w:color="auto" w:fill="FFFFFF"/>
        </w:rPr>
        <w:t>Berggren, R. E. and R</w:t>
      </w:r>
      <w:r>
        <w:rPr>
          <w:rFonts w:cs="Times New Roman"/>
          <w:szCs w:val="24"/>
          <w:bdr w:val="none" w:sz="0" w:space="0" w:color="auto" w:frame="1"/>
          <w:shd w:val="clear" w:color="auto" w:fill="FFFFFF"/>
        </w:rPr>
        <w:t>.</w:t>
      </w:r>
      <w:r w:rsidRPr="00124EA8">
        <w:rPr>
          <w:rFonts w:cs="Times New Roman"/>
          <w:szCs w:val="24"/>
          <w:bdr w:val="none" w:sz="0" w:space="0" w:color="auto" w:frame="1"/>
          <w:shd w:val="clear" w:color="auto" w:fill="FFFFFF"/>
        </w:rPr>
        <w:t xml:space="preserve"> M. Reynolds</w:t>
      </w:r>
      <w:r>
        <w:rPr>
          <w:rFonts w:cs="Times New Roman"/>
          <w:szCs w:val="24"/>
          <w:bdr w:val="none" w:sz="0" w:space="0" w:color="auto" w:frame="1"/>
          <w:shd w:val="clear" w:color="auto" w:fill="FFFFFF"/>
        </w:rPr>
        <w:t xml:space="preserve">, </w:t>
      </w:r>
      <w:r w:rsidRPr="00124EA8">
        <w:rPr>
          <w:rFonts w:cs="Times New Roman"/>
          <w:szCs w:val="24"/>
          <w:bdr w:val="none" w:sz="0" w:space="0" w:color="auto" w:frame="1"/>
          <w:shd w:val="clear" w:color="auto" w:fill="FFFFFF"/>
        </w:rPr>
        <w:t xml:space="preserve">1970.  The Light-Gas-Gun Model Launcher. </w:t>
      </w:r>
      <w:proofErr w:type="spellStart"/>
      <w:r w:rsidRPr="00124EA8">
        <w:rPr>
          <w:rFonts w:cs="Times New Roman"/>
          <w:szCs w:val="24"/>
          <w:bdr w:val="none" w:sz="0" w:space="0" w:color="auto" w:frame="1"/>
          <w:shd w:val="clear" w:color="auto" w:fill="FFFFFF"/>
        </w:rPr>
        <w:t>AGARDograph</w:t>
      </w:r>
      <w:proofErr w:type="spellEnd"/>
      <w:r w:rsidRPr="00124EA8">
        <w:rPr>
          <w:rFonts w:cs="Times New Roman"/>
          <w:szCs w:val="24"/>
          <w:bdr w:val="none" w:sz="0" w:space="0" w:color="auto" w:frame="1"/>
          <w:shd w:val="clear" w:color="auto" w:fill="FFFFFF"/>
        </w:rPr>
        <w:t xml:space="preserve"> No. 138 on Ballistic Range Technology</w:t>
      </w:r>
      <w:r>
        <w:rPr>
          <w:rFonts w:cs="Times New Roman"/>
          <w:szCs w:val="24"/>
          <w:bdr w:val="none" w:sz="0" w:space="0" w:color="auto" w:frame="1"/>
          <w:shd w:val="clear" w:color="auto" w:fill="FFFFFF"/>
        </w:rPr>
        <w:t>, pp. 99-119.</w:t>
      </w:r>
      <w:r>
        <w:rPr>
          <w:noProof/>
        </w:rPr>
        <w:t xml:space="preserve"> </w:t>
      </w:r>
    </w:p>
    <w:p w14:paraId="57FEDA5C" w14:textId="5160F405" w:rsidR="007769D2" w:rsidRDefault="007769D2" w:rsidP="007769D2">
      <w:pPr>
        <w:pStyle w:val="ListReferences"/>
      </w:pPr>
      <w:r>
        <w:rPr>
          <w:noProof/>
        </w:rPr>
        <w:t>[9</w:t>
      </w:r>
      <w:r w:rsidRPr="00520616">
        <w:rPr>
          <w:noProof/>
        </w:rPr>
        <w:t>]</w:t>
      </w:r>
      <w:r w:rsidRPr="00520616">
        <w:rPr>
          <w:noProof/>
        </w:rPr>
        <w:tab/>
      </w:r>
      <w:r w:rsidRPr="00124EA8">
        <w:rPr>
          <w:rFonts w:cs="Times New Roman"/>
          <w:color w:val="auto"/>
          <w:szCs w:val="24"/>
          <w:shd w:val="clear" w:color="auto" w:fill="FFFFFF"/>
        </w:rPr>
        <w:t>Swift, H.</w:t>
      </w:r>
      <w:r>
        <w:rPr>
          <w:rFonts w:cs="Times New Roman"/>
          <w:color w:val="auto"/>
          <w:szCs w:val="24"/>
          <w:shd w:val="clear" w:color="auto" w:fill="FFFFFF"/>
        </w:rPr>
        <w:t>F.</w:t>
      </w:r>
      <w:r w:rsidRPr="00124EA8">
        <w:rPr>
          <w:rFonts w:cs="Times New Roman"/>
          <w:color w:val="auto"/>
          <w:szCs w:val="24"/>
          <w:shd w:val="clear" w:color="auto" w:fill="FFFFFF"/>
        </w:rPr>
        <w:t>, and Strange, D.</w:t>
      </w:r>
      <w:r>
        <w:rPr>
          <w:rFonts w:cs="Times New Roman"/>
          <w:color w:val="auto"/>
          <w:szCs w:val="24"/>
          <w:shd w:val="clear" w:color="auto" w:fill="FFFFFF"/>
        </w:rPr>
        <w:t>E.</w:t>
      </w:r>
      <w:r w:rsidRPr="00124EA8">
        <w:rPr>
          <w:rFonts w:cs="Times New Roman"/>
          <w:color w:val="auto"/>
          <w:szCs w:val="24"/>
          <w:shd w:val="clear" w:color="auto" w:fill="FFFFFF"/>
        </w:rPr>
        <w:t>, 1987, "Sabot Discard Technology", Internal papers - Physics Applications Inc., pp. 1-10.</w:t>
      </w:r>
    </w:p>
    <w:p w14:paraId="64E84A1F" w14:textId="20CCB829" w:rsidR="00AE415E" w:rsidRPr="007769D2" w:rsidRDefault="007769D2" w:rsidP="007769D2">
      <w:pPr>
        <w:pStyle w:val="ListReferences"/>
        <w:rPr>
          <w:rFonts w:cs="Times New Roman"/>
          <w:color w:val="auto"/>
          <w:szCs w:val="24"/>
          <w:shd w:val="clear" w:color="auto" w:fill="FFFFFF"/>
        </w:rPr>
      </w:pPr>
      <w:r>
        <w:rPr>
          <w:noProof/>
        </w:rPr>
        <w:t>[10</w:t>
      </w:r>
      <w:r w:rsidRPr="00520616">
        <w:rPr>
          <w:noProof/>
        </w:rPr>
        <w:t>]</w:t>
      </w:r>
      <w:r w:rsidRPr="00520616">
        <w:rPr>
          <w:noProof/>
        </w:rPr>
        <w:tab/>
      </w:r>
      <w:r w:rsidRPr="0070722D">
        <w:rPr>
          <w:rFonts w:cs="Times New Roman"/>
          <w:color w:val="auto"/>
          <w:szCs w:val="24"/>
          <w:shd w:val="clear" w:color="auto" w:fill="FFFFFF"/>
        </w:rPr>
        <w:t xml:space="preserve">Jacob Rogers, Paul T. Mead, Khari Harrison, Kalyan Raj Kota, James D. Leaverton, Gavin Lukasik, </w:t>
      </w:r>
      <w:proofErr w:type="spellStart"/>
      <w:r w:rsidRPr="0070722D">
        <w:rPr>
          <w:rFonts w:cs="Times New Roman"/>
          <w:color w:val="auto"/>
          <w:szCs w:val="24"/>
          <w:shd w:val="clear" w:color="auto" w:fill="FFFFFF"/>
        </w:rPr>
        <w:t>Waruna</w:t>
      </w:r>
      <w:proofErr w:type="spellEnd"/>
      <w:r w:rsidRPr="0070722D">
        <w:rPr>
          <w:rFonts w:cs="Times New Roman"/>
          <w:color w:val="auto"/>
          <w:szCs w:val="24"/>
          <w:shd w:val="clear" w:color="auto" w:fill="FFFFFF"/>
        </w:rPr>
        <w:t xml:space="preserve"> D. </w:t>
      </w:r>
      <w:proofErr w:type="spellStart"/>
      <w:r w:rsidRPr="0070722D">
        <w:rPr>
          <w:rFonts w:cs="Times New Roman"/>
          <w:color w:val="auto"/>
          <w:szCs w:val="24"/>
          <w:shd w:val="clear" w:color="auto" w:fill="FFFFFF"/>
        </w:rPr>
        <w:t>Kulatilaka</w:t>
      </w:r>
      <w:proofErr w:type="spellEnd"/>
      <w:r w:rsidRPr="0070722D">
        <w:rPr>
          <w:rFonts w:cs="Times New Roman"/>
          <w:color w:val="auto"/>
          <w:szCs w:val="24"/>
          <w:shd w:val="clear" w:color="auto" w:fill="FFFFFF"/>
        </w:rPr>
        <w:t xml:space="preserve">, Justin W. Wilkerson and Thomas E. Lacy. "Hypervelocity Impact Response of Polyethylene Plates," AIAA 2021-0887. AIAA </w:t>
      </w:r>
      <w:proofErr w:type="spellStart"/>
      <w:r w:rsidRPr="0070722D">
        <w:rPr>
          <w:rFonts w:cs="Times New Roman"/>
          <w:color w:val="auto"/>
          <w:szCs w:val="24"/>
          <w:shd w:val="clear" w:color="auto" w:fill="FFFFFF"/>
        </w:rPr>
        <w:t>Scitech</w:t>
      </w:r>
      <w:proofErr w:type="spellEnd"/>
      <w:r w:rsidRPr="0070722D">
        <w:rPr>
          <w:rFonts w:cs="Times New Roman"/>
          <w:color w:val="auto"/>
          <w:szCs w:val="24"/>
          <w:shd w:val="clear" w:color="auto" w:fill="FFFFFF"/>
        </w:rPr>
        <w:t xml:space="preserve"> 2021 Forum. January 2021.</w:t>
      </w:r>
    </w:p>
    <w:sectPr w:rsidR="00AE415E" w:rsidRPr="007769D2" w:rsidSect="00B7607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32CE9" w14:textId="77777777" w:rsidR="0088456A" w:rsidRDefault="0088456A" w:rsidP="00535DB4">
      <w:r>
        <w:separator/>
      </w:r>
    </w:p>
  </w:endnote>
  <w:endnote w:type="continuationSeparator" w:id="0">
    <w:p w14:paraId="77F6640F" w14:textId="77777777" w:rsidR="0088456A" w:rsidRDefault="0088456A" w:rsidP="00535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379991"/>
      <w:lock w:val="sdtContentLocked"/>
      <w:placeholder>
        <w:docPart w:val="C195F3293558417A84C62E9EDAF756D0"/>
      </w:placeholder>
      <w:group/>
    </w:sdtPr>
    <w:sdtEndPr/>
    <w:sdtContent>
      <w:sdt>
        <w:sdtPr>
          <w:id w:val="-1665843854"/>
          <w:docPartObj>
            <w:docPartGallery w:val="Page Numbers (Bottom of Page)"/>
            <w:docPartUnique/>
          </w:docPartObj>
        </w:sdtPr>
        <w:sdtEndPr>
          <w:rPr>
            <w:noProof/>
          </w:rPr>
        </w:sdtEndPr>
        <w:sdtContent>
          <w:p w14:paraId="113F69CC" w14:textId="77777777" w:rsidR="00DA2E5D" w:rsidRDefault="00DA2E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CA6A0F" w14:textId="77777777" w:rsidR="00DA2E5D" w:rsidRDefault="0088456A">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BA5AF" w14:textId="77777777" w:rsidR="0088456A" w:rsidRDefault="0088456A" w:rsidP="00535DB4">
      <w:r>
        <w:separator/>
      </w:r>
    </w:p>
  </w:footnote>
  <w:footnote w:type="continuationSeparator" w:id="0">
    <w:p w14:paraId="07449E3E" w14:textId="77777777" w:rsidR="0088456A" w:rsidRDefault="0088456A" w:rsidP="00535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F4C"/>
    <w:multiLevelType w:val="multilevel"/>
    <w:tmpl w:val="7D408E5E"/>
    <w:name w:val="URS-Headings-2020"/>
    <w:lvl w:ilvl="0">
      <w:start w:val="1"/>
      <w:numFmt w:val="decimal"/>
      <w:lvlText w:val="%1."/>
      <w:lvlJc w:val="left"/>
      <w:pPr>
        <w:ind w:left="0" w:firstLine="0"/>
      </w:pPr>
      <w:rPr>
        <w:rFonts w:ascii="Times New Roman" w:hAnsi="Times New Roman" w:hint="default"/>
        <w:b/>
        <w:caps/>
        <w:smallCaps w:val="0"/>
        <w:sz w:val="28"/>
        <w:u w:val="none"/>
      </w:rPr>
    </w:lvl>
    <w:lvl w:ilvl="1">
      <w:start w:val="1"/>
      <w:numFmt w:val="decimal"/>
      <w:lvlText w:val="%1.%2."/>
      <w:lvlJc w:val="left"/>
      <w:pPr>
        <w:tabs>
          <w:tab w:val="num" w:pos="0"/>
        </w:tabs>
        <w:ind w:left="720" w:hanging="720"/>
      </w:pPr>
      <w:rPr>
        <w:rFonts w:ascii="Times New Roman" w:hAnsi="Times New Roman" w:hint="default"/>
        <w:b/>
        <w:sz w:val="24"/>
        <w:u w:val="none"/>
      </w:rPr>
    </w:lvl>
    <w:lvl w:ilvl="2">
      <w:start w:val="1"/>
      <w:numFmt w:val="decimal"/>
      <w:lvlText w:val="%1.%2.%3."/>
      <w:lvlJc w:val="left"/>
      <w:pPr>
        <w:tabs>
          <w:tab w:val="num" w:pos="0"/>
        </w:tabs>
        <w:ind w:left="720" w:hanging="720"/>
      </w:pPr>
      <w:rPr>
        <w:rFonts w:ascii="Times New Roman" w:hAnsi="Times New Roman" w:hint="default"/>
        <w:i/>
        <w:sz w:val="24"/>
        <w:u w:val="none"/>
      </w:rPr>
    </w:lvl>
    <w:lvl w:ilvl="3">
      <w:start w:val="1"/>
      <w:numFmt w:val="decimal"/>
      <w:lvlText w:val="%1.%2.%3.%4."/>
      <w:lvlJc w:val="left"/>
      <w:pPr>
        <w:tabs>
          <w:tab w:val="num" w:pos="0"/>
        </w:tabs>
        <w:ind w:left="720" w:hanging="720"/>
      </w:pPr>
      <w:rPr>
        <w:rFonts w:ascii="Times New Roman" w:hAnsi="Times New Roman" w:hint="default"/>
        <w:b w:val="0"/>
        <w:i w:val="0"/>
        <w:caps w:val="0"/>
        <w:smallCaps w:val="0"/>
        <w:color w:val="000000" w:themeColor="text1"/>
        <w:sz w:val="24"/>
        <w:u w:val="none"/>
      </w:rPr>
    </w:lvl>
    <w:lvl w:ilvl="4">
      <w:start w:val="1"/>
      <w:numFmt w:val="none"/>
      <w:lvlText w:val="()%5"/>
      <w:lvlJc w:val="left"/>
      <w:pPr>
        <w:ind w:left="1440" w:firstLine="0"/>
      </w:pPr>
      <w:rPr>
        <w:rFonts w:hint="default"/>
      </w:rPr>
    </w:lvl>
    <w:lvl w:ilvl="5">
      <w:start w:val="1"/>
      <w:numFmt w:val="none"/>
      <w:lvlText w:val="(%6)"/>
      <w:lvlJc w:val="left"/>
      <w:pPr>
        <w:tabs>
          <w:tab w:val="num" w:pos="2160"/>
        </w:tabs>
        <w:ind w:left="2160" w:firstLine="0"/>
      </w:pPr>
      <w:rPr>
        <w:rFonts w:hint="default"/>
      </w:rPr>
    </w:lvl>
    <w:lvl w:ilvl="6">
      <w:start w:val="1"/>
      <w:numFmt w:val="none"/>
      <w:lvlText w:val="%7()"/>
      <w:lvlJc w:val="left"/>
      <w:pPr>
        <w:tabs>
          <w:tab w:val="num" w:pos="2880"/>
        </w:tabs>
        <w:ind w:left="2880" w:firstLine="0"/>
      </w:pPr>
      <w:rPr>
        <w:rFonts w:hint="default"/>
      </w:rPr>
    </w:lvl>
    <w:lvl w:ilvl="7">
      <w:start w:val="1"/>
      <w:numFmt w:val="none"/>
      <w:lvlText w:val="%8()"/>
      <w:lvlJc w:val="left"/>
      <w:pPr>
        <w:tabs>
          <w:tab w:val="num" w:pos="3600"/>
        </w:tabs>
        <w:ind w:left="3600" w:firstLine="0"/>
      </w:pPr>
      <w:rPr>
        <w:rFonts w:hint="default"/>
      </w:rPr>
    </w:lvl>
    <w:lvl w:ilvl="8">
      <w:start w:val="1"/>
      <w:numFmt w:val="none"/>
      <w:lvlText w:val="%9()"/>
      <w:lvlJc w:val="left"/>
      <w:pPr>
        <w:tabs>
          <w:tab w:val="num" w:pos="4320"/>
        </w:tabs>
        <w:ind w:left="4320" w:firstLine="0"/>
      </w:pPr>
      <w:rPr>
        <w:rFonts w:hint="default"/>
      </w:rPr>
    </w:lvl>
  </w:abstractNum>
  <w:abstractNum w:abstractNumId="1" w15:restartNumberingAfterBreak="0">
    <w:nsid w:val="063A219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53452"/>
    <w:multiLevelType w:val="hybridMultilevel"/>
    <w:tmpl w:val="8EFAA932"/>
    <w:lvl w:ilvl="0" w:tplc="34065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C395F"/>
    <w:multiLevelType w:val="hybridMultilevel"/>
    <w:tmpl w:val="970081FE"/>
    <w:lvl w:ilvl="0" w:tplc="3A647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8571B"/>
    <w:multiLevelType w:val="hybridMultilevel"/>
    <w:tmpl w:val="2EA01CF6"/>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1697E"/>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E4614"/>
    <w:multiLevelType w:val="hybridMultilevel"/>
    <w:tmpl w:val="59E04CEA"/>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BE57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72D673B"/>
    <w:multiLevelType w:val="hybridMultilevel"/>
    <w:tmpl w:val="9B0A5472"/>
    <w:lvl w:ilvl="0" w:tplc="83528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7D2791"/>
    <w:multiLevelType w:val="multilevel"/>
    <w:tmpl w:val="D21C01D2"/>
    <w:styleLink w:val="URSHeadings"/>
    <w:lvl w:ilvl="0">
      <w:start w:val="1"/>
      <w:numFmt w:val="decimal"/>
      <w:pStyle w:val="Heading2"/>
      <w:lvlText w:val="%1."/>
      <w:lvlJc w:val="center"/>
      <w:pPr>
        <w:ind w:left="0" w:firstLine="0"/>
      </w:pPr>
      <w:rPr>
        <w:rFonts w:ascii="Times New Roman" w:hAnsi="Times New Roman" w:hint="default"/>
        <w:b/>
        <w:caps/>
        <w:color w:val="000000" w:themeColor="text1"/>
        <w:sz w:val="28"/>
        <w:u w:val="none"/>
      </w:rPr>
    </w:lvl>
    <w:lvl w:ilvl="1">
      <w:start w:val="1"/>
      <w:numFmt w:val="decimal"/>
      <w:pStyle w:val="Heading3"/>
      <w:isLgl/>
      <w:lvlText w:val="%1.%2"/>
      <w:lvlJc w:val="left"/>
      <w:pPr>
        <w:ind w:left="0" w:firstLine="0"/>
      </w:pPr>
      <w:rPr>
        <w:rFonts w:hint="default"/>
      </w:rPr>
    </w:lvl>
    <w:lvl w:ilvl="2">
      <w:start w:val="1"/>
      <w:numFmt w:val="decimal"/>
      <w:pStyle w:val="Heading4"/>
      <w:isLgl/>
      <w:lvlText w:val="%1.%2.%3"/>
      <w:lvlJc w:val="left"/>
      <w:pPr>
        <w:ind w:left="0" w:firstLine="0"/>
      </w:pPr>
      <w:rPr>
        <w:rFonts w:hint="default"/>
      </w:rPr>
    </w:lvl>
    <w:lvl w:ilvl="3">
      <w:start w:val="1"/>
      <w:numFmt w:val="decimal"/>
      <w:pStyle w:val="Heading5"/>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0" w15:restartNumberingAfterBreak="0">
    <w:nsid w:val="3DCA27CF"/>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F111B5"/>
    <w:multiLevelType w:val="hybridMultilevel"/>
    <w:tmpl w:val="4828BC44"/>
    <w:lvl w:ilvl="0" w:tplc="1068E7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685FA0"/>
    <w:multiLevelType w:val="hybridMultilevel"/>
    <w:tmpl w:val="43BACB2E"/>
    <w:lvl w:ilvl="0" w:tplc="266A186C">
      <w:start w:val="1"/>
      <w:numFmt w:val="decimal"/>
      <w:pStyle w:val="ListOrd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CC6878"/>
    <w:multiLevelType w:val="hybridMultilevel"/>
    <w:tmpl w:val="670C8DDA"/>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192C4C"/>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022E4"/>
    <w:multiLevelType w:val="multilevel"/>
    <w:tmpl w:val="0409001D"/>
    <w:name w:val="URS-Headings-202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86D0E22"/>
    <w:multiLevelType w:val="multilevel"/>
    <w:tmpl w:val="BB2AE78E"/>
    <w:lvl w:ilvl="0">
      <w:start w:val="1"/>
      <w:numFmt w:val="decimal"/>
      <w:lvlText w:val="%1."/>
      <w:lvlJc w:val="left"/>
      <w:pPr>
        <w:ind w:left="0" w:firstLine="0"/>
      </w:pPr>
      <w:rPr>
        <w:rFonts w:hint="default"/>
        <w:b/>
        <w:caps/>
        <w:color w:val="000000" w:themeColor="text1"/>
        <w:sz w:val="28"/>
        <w:u w:val="none"/>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7" w15:restartNumberingAfterBreak="0">
    <w:nsid w:val="58D65ED3"/>
    <w:multiLevelType w:val="hybridMultilevel"/>
    <w:tmpl w:val="670C8DDA"/>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37BCE"/>
    <w:multiLevelType w:val="multilevel"/>
    <w:tmpl w:val="D21C01D2"/>
    <w:numStyleLink w:val="URSHeadings"/>
  </w:abstractNum>
  <w:abstractNum w:abstractNumId="19" w15:restartNumberingAfterBreak="0">
    <w:nsid w:val="5DB35B86"/>
    <w:multiLevelType w:val="hybridMultilevel"/>
    <w:tmpl w:val="7D9A0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3312D5"/>
    <w:multiLevelType w:val="hybridMultilevel"/>
    <w:tmpl w:val="8D28BAE6"/>
    <w:lvl w:ilvl="0" w:tplc="E6E0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9F7AB8"/>
    <w:multiLevelType w:val="hybridMultilevel"/>
    <w:tmpl w:val="670C8DDA"/>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14796D"/>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6A6F52"/>
    <w:multiLevelType w:val="hybridMultilevel"/>
    <w:tmpl w:val="AEE0516A"/>
    <w:lvl w:ilvl="0" w:tplc="F006C9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EA76BF"/>
    <w:multiLevelType w:val="hybridMultilevel"/>
    <w:tmpl w:val="E2067F30"/>
    <w:lvl w:ilvl="0" w:tplc="93605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D1681C"/>
    <w:multiLevelType w:val="multilevel"/>
    <w:tmpl w:val="D21C01D2"/>
    <w:numStyleLink w:val="URSHeadings"/>
  </w:abstractNum>
  <w:abstractNum w:abstractNumId="26" w15:restartNumberingAfterBreak="0">
    <w:nsid w:val="7D4D4C9F"/>
    <w:multiLevelType w:val="hybridMultilevel"/>
    <w:tmpl w:val="863C356E"/>
    <w:lvl w:ilvl="0" w:tplc="03F088AA">
      <w:start w:val="1"/>
      <w:numFmt w:val="bullet"/>
      <w:pStyle w:val="ListUnordered"/>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6"/>
  </w:num>
  <w:num w:numId="3">
    <w:abstractNumId w:val="19"/>
  </w:num>
  <w:num w:numId="4">
    <w:abstractNumId w:val="3"/>
  </w:num>
  <w:num w:numId="5">
    <w:abstractNumId w:val="1"/>
  </w:num>
  <w:num w:numId="6">
    <w:abstractNumId w:val="0"/>
  </w:num>
  <w:num w:numId="7">
    <w:abstractNumId w:val="15"/>
  </w:num>
  <w:num w:numId="8">
    <w:abstractNumId w:val="18"/>
  </w:num>
  <w:num w:numId="9">
    <w:abstractNumId w:val="25"/>
  </w:num>
  <w:num w:numId="10">
    <w:abstractNumId w:val="7"/>
  </w:num>
  <w:num w:numId="11">
    <w:abstractNumId w:val="16"/>
  </w:num>
  <w:num w:numId="12">
    <w:abstractNumId w:val="12"/>
  </w:num>
  <w:num w:numId="13">
    <w:abstractNumId w:val="2"/>
  </w:num>
  <w:num w:numId="14">
    <w:abstractNumId w:val="11"/>
  </w:num>
  <w:num w:numId="15">
    <w:abstractNumId w:val="8"/>
  </w:num>
  <w:num w:numId="16">
    <w:abstractNumId w:val="23"/>
  </w:num>
  <w:num w:numId="17">
    <w:abstractNumId w:val="20"/>
  </w:num>
  <w:num w:numId="18">
    <w:abstractNumId w:val="6"/>
  </w:num>
  <w:num w:numId="19">
    <w:abstractNumId w:val="21"/>
  </w:num>
  <w:num w:numId="20">
    <w:abstractNumId w:val="17"/>
  </w:num>
  <w:num w:numId="21">
    <w:abstractNumId w:val="13"/>
  </w:num>
  <w:num w:numId="22">
    <w:abstractNumId w:val="4"/>
  </w:num>
  <w:num w:numId="23">
    <w:abstractNumId w:val="22"/>
  </w:num>
  <w:num w:numId="24">
    <w:abstractNumId w:val="24"/>
  </w:num>
  <w:num w:numId="25">
    <w:abstractNumId w:val="10"/>
  </w:num>
  <w:num w:numId="26">
    <w:abstractNumId w:val="5"/>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452"/>
    <w:rsid w:val="00004508"/>
    <w:rsid w:val="00004846"/>
    <w:rsid w:val="00022763"/>
    <w:rsid w:val="00025079"/>
    <w:rsid w:val="000343F3"/>
    <w:rsid w:val="00041F18"/>
    <w:rsid w:val="00047E1A"/>
    <w:rsid w:val="00047E52"/>
    <w:rsid w:val="000612D9"/>
    <w:rsid w:val="00065081"/>
    <w:rsid w:val="000831C0"/>
    <w:rsid w:val="0008662B"/>
    <w:rsid w:val="0009078C"/>
    <w:rsid w:val="00093AF3"/>
    <w:rsid w:val="000A0A29"/>
    <w:rsid w:val="000A1E38"/>
    <w:rsid w:val="000A4694"/>
    <w:rsid w:val="000B09F9"/>
    <w:rsid w:val="000D2EF7"/>
    <w:rsid w:val="000D6F6B"/>
    <w:rsid w:val="000E482E"/>
    <w:rsid w:val="000F0D70"/>
    <w:rsid w:val="00112F08"/>
    <w:rsid w:val="00120CFA"/>
    <w:rsid w:val="00123F1F"/>
    <w:rsid w:val="00124EA8"/>
    <w:rsid w:val="001325F5"/>
    <w:rsid w:val="00137B7D"/>
    <w:rsid w:val="00145FF4"/>
    <w:rsid w:val="00150ACA"/>
    <w:rsid w:val="00164E51"/>
    <w:rsid w:val="00166859"/>
    <w:rsid w:val="00172274"/>
    <w:rsid w:val="0017275B"/>
    <w:rsid w:val="0017592F"/>
    <w:rsid w:val="001775ED"/>
    <w:rsid w:val="00187FAE"/>
    <w:rsid w:val="001B120E"/>
    <w:rsid w:val="001B1B24"/>
    <w:rsid w:val="001C42C0"/>
    <w:rsid w:val="001C4800"/>
    <w:rsid w:val="001C7038"/>
    <w:rsid w:val="001D069E"/>
    <w:rsid w:val="001D58C5"/>
    <w:rsid w:val="001E22AA"/>
    <w:rsid w:val="001F2DA9"/>
    <w:rsid w:val="00202D1C"/>
    <w:rsid w:val="00213DE6"/>
    <w:rsid w:val="0022009E"/>
    <w:rsid w:val="002247F7"/>
    <w:rsid w:val="00224AE6"/>
    <w:rsid w:val="00234827"/>
    <w:rsid w:val="002350DF"/>
    <w:rsid w:val="0023712B"/>
    <w:rsid w:val="00240583"/>
    <w:rsid w:val="0024386E"/>
    <w:rsid w:val="00244C02"/>
    <w:rsid w:val="00260024"/>
    <w:rsid w:val="00265B1B"/>
    <w:rsid w:val="00266B16"/>
    <w:rsid w:val="00271CC6"/>
    <w:rsid w:val="00275D2E"/>
    <w:rsid w:val="00276013"/>
    <w:rsid w:val="00281136"/>
    <w:rsid w:val="0028381A"/>
    <w:rsid w:val="002844DD"/>
    <w:rsid w:val="00287F93"/>
    <w:rsid w:val="002904B5"/>
    <w:rsid w:val="00296B03"/>
    <w:rsid w:val="002A04C3"/>
    <w:rsid w:val="002A6968"/>
    <w:rsid w:val="002B1875"/>
    <w:rsid w:val="002B63AE"/>
    <w:rsid w:val="002B743C"/>
    <w:rsid w:val="002C0FFA"/>
    <w:rsid w:val="002C2D00"/>
    <w:rsid w:val="002D4611"/>
    <w:rsid w:val="002D4AEF"/>
    <w:rsid w:val="002D75AE"/>
    <w:rsid w:val="002E1EB2"/>
    <w:rsid w:val="002E4A81"/>
    <w:rsid w:val="002E5DE6"/>
    <w:rsid w:val="002E5E91"/>
    <w:rsid w:val="002E5F63"/>
    <w:rsid w:val="00300E7D"/>
    <w:rsid w:val="00307EF2"/>
    <w:rsid w:val="00325E69"/>
    <w:rsid w:val="003306A4"/>
    <w:rsid w:val="00334E65"/>
    <w:rsid w:val="003400C1"/>
    <w:rsid w:val="00343B53"/>
    <w:rsid w:val="00355445"/>
    <w:rsid w:val="0037079B"/>
    <w:rsid w:val="00371D17"/>
    <w:rsid w:val="00376ACF"/>
    <w:rsid w:val="003773F7"/>
    <w:rsid w:val="00381B54"/>
    <w:rsid w:val="00383122"/>
    <w:rsid w:val="00383F1F"/>
    <w:rsid w:val="003A14D7"/>
    <w:rsid w:val="003A3F17"/>
    <w:rsid w:val="003B5C7F"/>
    <w:rsid w:val="003B6ED1"/>
    <w:rsid w:val="003D3CCB"/>
    <w:rsid w:val="003D6383"/>
    <w:rsid w:val="003E4E27"/>
    <w:rsid w:val="00404F2A"/>
    <w:rsid w:val="0040571C"/>
    <w:rsid w:val="00406BA5"/>
    <w:rsid w:val="00414365"/>
    <w:rsid w:val="0042702F"/>
    <w:rsid w:val="0043381B"/>
    <w:rsid w:val="00456238"/>
    <w:rsid w:val="00463005"/>
    <w:rsid w:val="00470558"/>
    <w:rsid w:val="00490EC1"/>
    <w:rsid w:val="00492682"/>
    <w:rsid w:val="004A2F80"/>
    <w:rsid w:val="004B09F2"/>
    <w:rsid w:val="004B4C6E"/>
    <w:rsid w:val="004B4FCB"/>
    <w:rsid w:val="004C3A39"/>
    <w:rsid w:val="004C78B3"/>
    <w:rsid w:val="004D0743"/>
    <w:rsid w:val="004E0B44"/>
    <w:rsid w:val="004E2F00"/>
    <w:rsid w:val="004E372D"/>
    <w:rsid w:val="004F134E"/>
    <w:rsid w:val="00504979"/>
    <w:rsid w:val="00516663"/>
    <w:rsid w:val="00520616"/>
    <w:rsid w:val="00526688"/>
    <w:rsid w:val="00531223"/>
    <w:rsid w:val="00533AE0"/>
    <w:rsid w:val="00535DB4"/>
    <w:rsid w:val="0054138D"/>
    <w:rsid w:val="00545525"/>
    <w:rsid w:val="0054589F"/>
    <w:rsid w:val="00562FB0"/>
    <w:rsid w:val="00571CC8"/>
    <w:rsid w:val="005737B9"/>
    <w:rsid w:val="0057383B"/>
    <w:rsid w:val="00576AB7"/>
    <w:rsid w:val="00576D9A"/>
    <w:rsid w:val="00577124"/>
    <w:rsid w:val="00581DB2"/>
    <w:rsid w:val="0058576D"/>
    <w:rsid w:val="00591122"/>
    <w:rsid w:val="00591CB5"/>
    <w:rsid w:val="00592CF6"/>
    <w:rsid w:val="005A11EC"/>
    <w:rsid w:val="005A48A3"/>
    <w:rsid w:val="005D4A61"/>
    <w:rsid w:val="005E572C"/>
    <w:rsid w:val="005E5914"/>
    <w:rsid w:val="005F0595"/>
    <w:rsid w:val="005F219E"/>
    <w:rsid w:val="0061120D"/>
    <w:rsid w:val="0061370C"/>
    <w:rsid w:val="00623CBF"/>
    <w:rsid w:val="00643C0E"/>
    <w:rsid w:val="006523E9"/>
    <w:rsid w:val="00652E99"/>
    <w:rsid w:val="00666193"/>
    <w:rsid w:val="00670820"/>
    <w:rsid w:val="00670FB1"/>
    <w:rsid w:val="00673EF1"/>
    <w:rsid w:val="00677E9F"/>
    <w:rsid w:val="00693997"/>
    <w:rsid w:val="006B7580"/>
    <w:rsid w:val="006C6CA5"/>
    <w:rsid w:val="006D4CE0"/>
    <w:rsid w:val="006D75F1"/>
    <w:rsid w:val="006E7F09"/>
    <w:rsid w:val="00706A79"/>
    <w:rsid w:val="0070722D"/>
    <w:rsid w:val="00712968"/>
    <w:rsid w:val="007214D9"/>
    <w:rsid w:val="00737C9B"/>
    <w:rsid w:val="007422CF"/>
    <w:rsid w:val="00743275"/>
    <w:rsid w:val="00746B4D"/>
    <w:rsid w:val="00761223"/>
    <w:rsid w:val="00761E76"/>
    <w:rsid w:val="007645B1"/>
    <w:rsid w:val="00764AEB"/>
    <w:rsid w:val="00771044"/>
    <w:rsid w:val="00771411"/>
    <w:rsid w:val="007721A8"/>
    <w:rsid w:val="00773C1D"/>
    <w:rsid w:val="00775EB2"/>
    <w:rsid w:val="007769D2"/>
    <w:rsid w:val="007810E9"/>
    <w:rsid w:val="00783128"/>
    <w:rsid w:val="0078727F"/>
    <w:rsid w:val="007872E5"/>
    <w:rsid w:val="00794FBE"/>
    <w:rsid w:val="007A22E5"/>
    <w:rsid w:val="007A5F1F"/>
    <w:rsid w:val="007B49B5"/>
    <w:rsid w:val="007C5C17"/>
    <w:rsid w:val="007C637A"/>
    <w:rsid w:val="007D47AB"/>
    <w:rsid w:val="007E3D91"/>
    <w:rsid w:val="007F01CA"/>
    <w:rsid w:val="007F28F4"/>
    <w:rsid w:val="007F2DF5"/>
    <w:rsid w:val="007F4AE5"/>
    <w:rsid w:val="00804195"/>
    <w:rsid w:val="00807322"/>
    <w:rsid w:val="008161BC"/>
    <w:rsid w:val="00820B1D"/>
    <w:rsid w:val="00824C4A"/>
    <w:rsid w:val="00831BF1"/>
    <w:rsid w:val="00831F52"/>
    <w:rsid w:val="008630F3"/>
    <w:rsid w:val="00867984"/>
    <w:rsid w:val="0087027B"/>
    <w:rsid w:val="008742D0"/>
    <w:rsid w:val="0088456A"/>
    <w:rsid w:val="00885ADA"/>
    <w:rsid w:val="00886876"/>
    <w:rsid w:val="00891E16"/>
    <w:rsid w:val="008942B4"/>
    <w:rsid w:val="008A1545"/>
    <w:rsid w:val="008B1B14"/>
    <w:rsid w:val="008B3500"/>
    <w:rsid w:val="008B49C1"/>
    <w:rsid w:val="008C02AF"/>
    <w:rsid w:val="008C3DC8"/>
    <w:rsid w:val="008C51AF"/>
    <w:rsid w:val="008D0118"/>
    <w:rsid w:val="008D0EC8"/>
    <w:rsid w:val="008D525D"/>
    <w:rsid w:val="008D7DF7"/>
    <w:rsid w:val="008E1D17"/>
    <w:rsid w:val="008E210F"/>
    <w:rsid w:val="008E2AE7"/>
    <w:rsid w:val="008E6052"/>
    <w:rsid w:val="008F08C2"/>
    <w:rsid w:val="008F1328"/>
    <w:rsid w:val="00912D62"/>
    <w:rsid w:val="009234AF"/>
    <w:rsid w:val="00923EF3"/>
    <w:rsid w:val="0094127A"/>
    <w:rsid w:val="00943FF8"/>
    <w:rsid w:val="00951F31"/>
    <w:rsid w:val="0095677D"/>
    <w:rsid w:val="00960736"/>
    <w:rsid w:val="0097311B"/>
    <w:rsid w:val="00975EDF"/>
    <w:rsid w:val="0098138F"/>
    <w:rsid w:val="00991CFE"/>
    <w:rsid w:val="009B1557"/>
    <w:rsid w:val="009B4827"/>
    <w:rsid w:val="009B75F6"/>
    <w:rsid w:val="009C0052"/>
    <w:rsid w:val="009C19A1"/>
    <w:rsid w:val="009C47AE"/>
    <w:rsid w:val="009D1A8E"/>
    <w:rsid w:val="009D5AAF"/>
    <w:rsid w:val="009E1DD0"/>
    <w:rsid w:val="009E5251"/>
    <w:rsid w:val="009E6318"/>
    <w:rsid w:val="009F2B37"/>
    <w:rsid w:val="00A04DD2"/>
    <w:rsid w:val="00A23E30"/>
    <w:rsid w:val="00A33DD1"/>
    <w:rsid w:val="00A375FA"/>
    <w:rsid w:val="00A44738"/>
    <w:rsid w:val="00A50E4A"/>
    <w:rsid w:val="00A511AE"/>
    <w:rsid w:val="00A56ECF"/>
    <w:rsid w:val="00A72F34"/>
    <w:rsid w:val="00A801FA"/>
    <w:rsid w:val="00A83F59"/>
    <w:rsid w:val="00A901E8"/>
    <w:rsid w:val="00AB26BA"/>
    <w:rsid w:val="00AB2FD8"/>
    <w:rsid w:val="00AB367F"/>
    <w:rsid w:val="00AB56B3"/>
    <w:rsid w:val="00AB5826"/>
    <w:rsid w:val="00AE1E69"/>
    <w:rsid w:val="00AE415E"/>
    <w:rsid w:val="00AE531F"/>
    <w:rsid w:val="00B000E7"/>
    <w:rsid w:val="00B0583B"/>
    <w:rsid w:val="00B119F5"/>
    <w:rsid w:val="00B11B3D"/>
    <w:rsid w:val="00B123F4"/>
    <w:rsid w:val="00B25D8C"/>
    <w:rsid w:val="00B52145"/>
    <w:rsid w:val="00B64D29"/>
    <w:rsid w:val="00B73E87"/>
    <w:rsid w:val="00B76079"/>
    <w:rsid w:val="00B81656"/>
    <w:rsid w:val="00B8404D"/>
    <w:rsid w:val="00B97515"/>
    <w:rsid w:val="00BA0F11"/>
    <w:rsid w:val="00BA4B91"/>
    <w:rsid w:val="00BA6874"/>
    <w:rsid w:val="00BB14B8"/>
    <w:rsid w:val="00BB30B2"/>
    <w:rsid w:val="00BB5CC4"/>
    <w:rsid w:val="00BC0538"/>
    <w:rsid w:val="00BC0B47"/>
    <w:rsid w:val="00BC0FEA"/>
    <w:rsid w:val="00BE00B1"/>
    <w:rsid w:val="00BE0D76"/>
    <w:rsid w:val="00BE4692"/>
    <w:rsid w:val="00BE5299"/>
    <w:rsid w:val="00BF1F65"/>
    <w:rsid w:val="00BF6E30"/>
    <w:rsid w:val="00C01676"/>
    <w:rsid w:val="00C04AFB"/>
    <w:rsid w:val="00C1071B"/>
    <w:rsid w:val="00C12352"/>
    <w:rsid w:val="00C124FB"/>
    <w:rsid w:val="00C12929"/>
    <w:rsid w:val="00C33C88"/>
    <w:rsid w:val="00C44ACE"/>
    <w:rsid w:val="00C47481"/>
    <w:rsid w:val="00C478FC"/>
    <w:rsid w:val="00C50FBB"/>
    <w:rsid w:val="00C524CB"/>
    <w:rsid w:val="00C53ABE"/>
    <w:rsid w:val="00C619F3"/>
    <w:rsid w:val="00C7090C"/>
    <w:rsid w:val="00C82103"/>
    <w:rsid w:val="00C90B8E"/>
    <w:rsid w:val="00C952BC"/>
    <w:rsid w:val="00C97200"/>
    <w:rsid w:val="00CA6F7C"/>
    <w:rsid w:val="00CC464D"/>
    <w:rsid w:val="00CC712B"/>
    <w:rsid w:val="00CD018A"/>
    <w:rsid w:val="00CE2FE1"/>
    <w:rsid w:val="00CE5AAD"/>
    <w:rsid w:val="00D05019"/>
    <w:rsid w:val="00D17B71"/>
    <w:rsid w:val="00D27330"/>
    <w:rsid w:val="00D276B4"/>
    <w:rsid w:val="00D31570"/>
    <w:rsid w:val="00D3772A"/>
    <w:rsid w:val="00D433A4"/>
    <w:rsid w:val="00D7391A"/>
    <w:rsid w:val="00D771C9"/>
    <w:rsid w:val="00D77884"/>
    <w:rsid w:val="00D847CA"/>
    <w:rsid w:val="00D84AB9"/>
    <w:rsid w:val="00D91877"/>
    <w:rsid w:val="00D9420F"/>
    <w:rsid w:val="00DA2E5D"/>
    <w:rsid w:val="00DA5824"/>
    <w:rsid w:val="00DA6D5D"/>
    <w:rsid w:val="00DB3642"/>
    <w:rsid w:val="00DB6353"/>
    <w:rsid w:val="00DC079A"/>
    <w:rsid w:val="00DC43C6"/>
    <w:rsid w:val="00DD278B"/>
    <w:rsid w:val="00DD7A5D"/>
    <w:rsid w:val="00DE33F7"/>
    <w:rsid w:val="00DE4640"/>
    <w:rsid w:val="00DE6AED"/>
    <w:rsid w:val="00DF3466"/>
    <w:rsid w:val="00DF38A5"/>
    <w:rsid w:val="00E11BAF"/>
    <w:rsid w:val="00E257DD"/>
    <w:rsid w:val="00E3227D"/>
    <w:rsid w:val="00E33669"/>
    <w:rsid w:val="00E37A0B"/>
    <w:rsid w:val="00E42BB1"/>
    <w:rsid w:val="00E43769"/>
    <w:rsid w:val="00E6543B"/>
    <w:rsid w:val="00E66C5E"/>
    <w:rsid w:val="00E66F83"/>
    <w:rsid w:val="00E71819"/>
    <w:rsid w:val="00E87963"/>
    <w:rsid w:val="00E955A4"/>
    <w:rsid w:val="00EC0D73"/>
    <w:rsid w:val="00ED7955"/>
    <w:rsid w:val="00EE10BA"/>
    <w:rsid w:val="00EE7B3D"/>
    <w:rsid w:val="00F04452"/>
    <w:rsid w:val="00F04C01"/>
    <w:rsid w:val="00F055DE"/>
    <w:rsid w:val="00F06C97"/>
    <w:rsid w:val="00F07126"/>
    <w:rsid w:val="00F07606"/>
    <w:rsid w:val="00F10C55"/>
    <w:rsid w:val="00F2202C"/>
    <w:rsid w:val="00F24376"/>
    <w:rsid w:val="00F36990"/>
    <w:rsid w:val="00F37DF1"/>
    <w:rsid w:val="00F509D2"/>
    <w:rsid w:val="00F519D2"/>
    <w:rsid w:val="00F51BB6"/>
    <w:rsid w:val="00F5605B"/>
    <w:rsid w:val="00F6105A"/>
    <w:rsid w:val="00F6696D"/>
    <w:rsid w:val="00F76025"/>
    <w:rsid w:val="00F76541"/>
    <w:rsid w:val="00F924BC"/>
    <w:rsid w:val="00F9639B"/>
    <w:rsid w:val="00FB00DB"/>
    <w:rsid w:val="00FB3981"/>
    <w:rsid w:val="00FF6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1C993"/>
  <w15:chartTrackingRefBased/>
  <w15:docId w15:val="{C2E09D84-41FA-4962-A520-C2D38A4C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383"/>
    <w:pPr>
      <w:spacing w:after="0" w:line="240" w:lineRule="auto"/>
    </w:pPr>
    <w:rPr>
      <w:rFonts w:ascii="Times New Roman" w:hAnsi="Times New Roman"/>
      <w:color w:val="000000" w:themeColor="text1"/>
      <w:sz w:val="24"/>
    </w:rPr>
  </w:style>
  <w:style w:type="paragraph" w:styleId="Heading1">
    <w:name w:val="heading 1"/>
    <w:basedOn w:val="PageTitlespre-Abstract"/>
    <w:next w:val="BodyParagraphIndent"/>
    <w:link w:val="Heading1Char"/>
    <w:uiPriority w:val="9"/>
    <w:qFormat/>
    <w:rsid w:val="00771044"/>
    <w:pPr>
      <w:outlineLvl w:val="0"/>
    </w:pPr>
  </w:style>
  <w:style w:type="paragraph" w:styleId="Heading2">
    <w:name w:val="heading 2"/>
    <w:basedOn w:val="Normal"/>
    <w:next w:val="BodyParagraphIndent"/>
    <w:link w:val="Heading2Char"/>
    <w:uiPriority w:val="9"/>
    <w:unhideWhenUsed/>
    <w:qFormat/>
    <w:rsid w:val="007B49B5"/>
    <w:pPr>
      <w:keepNext/>
      <w:numPr>
        <w:numId w:val="1"/>
      </w:numPr>
      <w:spacing w:after="640" w:line="480" w:lineRule="auto"/>
      <w:jc w:val="center"/>
      <w:outlineLvl w:val="1"/>
    </w:pPr>
    <w:rPr>
      <w:rFonts w:cs="Times New Roman"/>
      <w:b/>
      <w:caps/>
      <w:sz w:val="28"/>
    </w:rPr>
  </w:style>
  <w:style w:type="paragraph" w:styleId="Heading3">
    <w:name w:val="heading 3"/>
    <w:basedOn w:val="Normal"/>
    <w:next w:val="BodyParagraphIndent"/>
    <w:link w:val="Heading3Char"/>
    <w:uiPriority w:val="9"/>
    <w:unhideWhenUsed/>
    <w:qFormat/>
    <w:rsid w:val="007B49B5"/>
    <w:pPr>
      <w:keepNext/>
      <w:numPr>
        <w:ilvl w:val="1"/>
        <w:numId w:val="1"/>
      </w:numPr>
      <w:spacing w:line="480" w:lineRule="auto"/>
      <w:outlineLvl w:val="2"/>
    </w:pPr>
    <w:rPr>
      <w:b/>
    </w:rPr>
  </w:style>
  <w:style w:type="paragraph" w:styleId="Heading4">
    <w:name w:val="heading 4"/>
    <w:basedOn w:val="Normal"/>
    <w:next w:val="Normal"/>
    <w:link w:val="Heading4Char"/>
    <w:uiPriority w:val="9"/>
    <w:unhideWhenUsed/>
    <w:qFormat/>
    <w:rsid w:val="007B49B5"/>
    <w:pPr>
      <w:keepNext/>
      <w:numPr>
        <w:ilvl w:val="2"/>
        <w:numId w:val="1"/>
      </w:numPr>
      <w:spacing w:line="480" w:lineRule="auto"/>
      <w:outlineLvl w:val="3"/>
    </w:pPr>
    <w:rPr>
      <w:i/>
    </w:rPr>
  </w:style>
  <w:style w:type="paragraph" w:styleId="Heading5">
    <w:name w:val="heading 5"/>
    <w:basedOn w:val="Normal"/>
    <w:next w:val="Normal"/>
    <w:link w:val="Heading5Char"/>
    <w:uiPriority w:val="9"/>
    <w:unhideWhenUsed/>
    <w:qFormat/>
    <w:rsid w:val="007B49B5"/>
    <w:pPr>
      <w:keepNext/>
      <w:numPr>
        <w:ilvl w:val="3"/>
        <w:numId w:val="1"/>
      </w:numPr>
      <w:spacing w:line="480" w:lineRule="auto"/>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RSHeadings">
    <w:name w:val="URS Headings"/>
    <w:uiPriority w:val="99"/>
    <w:rsid w:val="007B49B5"/>
    <w:pPr>
      <w:numPr>
        <w:numId w:val="1"/>
      </w:numPr>
    </w:pPr>
  </w:style>
  <w:style w:type="character" w:customStyle="1" w:styleId="Heading1Char">
    <w:name w:val="Heading 1 Char"/>
    <w:basedOn w:val="DefaultParagraphFont"/>
    <w:link w:val="Heading1"/>
    <w:uiPriority w:val="9"/>
    <w:rsid w:val="00771044"/>
    <w:rPr>
      <w:rFonts w:ascii="Times New Roman" w:hAnsi="Times New Roman" w:cs="Times New Roman"/>
      <w:b/>
      <w:caps/>
      <w:color w:val="000000" w:themeColor="text1"/>
      <w:sz w:val="28"/>
    </w:rPr>
  </w:style>
  <w:style w:type="paragraph" w:customStyle="1" w:styleId="PageTitlespre-Abstract">
    <w:name w:val="Page Titles (pre-Abstract)"/>
    <w:next w:val="BodyParagraphIndent"/>
    <w:link w:val="PageTitlespre-AbstractChar"/>
    <w:qFormat/>
    <w:rsid w:val="0043381B"/>
    <w:pPr>
      <w:keepNext/>
      <w:spacing w:after="640" w:line="480" w:lineRule="auto"/>
      <w:jc w:val="center"/>
    </w:pPr>
    <w:rPr>
      <w:rFonts w:ascii="Times New Roman" w:hAnsi="Times New Roman" w:cs="Times New Roman"/>
      <w:b/>
      <w:caps/>
      <w:color w:val="000000" w:themeColor="text1"/>
      <w:sz w:val="28"/>
    </w:rPr>
  </w:style>
  <w:style w:type="paragraph" w:customStyle="1" w:styleId="BodyParagraphIndent">
    <w:name w:val="Body Paragraph (Indent)"/>
    <w:basedOn w:val="Normal"/>
    <w:qFormat/>
    <w:rsid w:val="00545525"/>
    <w:pPr>
      <w:spacing w:line="480" w:lineRule="auto"/>
      <w:ind w:firstLine="720"/>
    </w:pPr>
  </w:style>
  <w:style w:type="paragraph" w:customStyle="1" w:styleId="CustomAbstractPage1">
    <w:name w:val="Custom (Abstract Page 1)"/>
    <w:basedOn w:val="CustomTitlePage2"/>
    <w:qFormat/>
    <w:rsid w:val="00BB14B8"/>
  </w:style>
  <w:style w:type="paragraph" w:customStyle="1" w:styleId="CustomTitlePage3">
    <w:name w:val="Custom (Title Page 3)"/>
    <w:basedOn w:val="Normal"/>
    <w:qFormat/>
    <w:rsid w:val="00AB56B3"/>
    <w:pPr>
      <w:spacing w:before="960" w:after="960"/>
      <w:jc w:val="center"/>
    </w:pPr>
    <w:rPr>
      <w:rFonts w:cs="Times New Roman"/>
    </w:rPr>
  </w:style>
  <w:style w:type="paragraph" w:customStyle="1" w:styleId="CustomTitlePage2">
    <w:name w:val="Custom (Title Page 2)"/>
    <w:basedOn w:val="Normal"/>
    <w:qFormat/>
    <w:rsid w:val="00244C02"/>
    <w:pPr>
      <w:jc w:val="center"/>
    </w:pPr>
    <w:rPr>
      <w:rFonts w:cs="Times New Roman"/>
    </w:rPr>
  </w:style>
  <w:style w:type="paragraph" w:customStyle="1" w:styleId="CustomAbstractPage2">
    <w:name w:val="Custom (Abstract Page 2)"/>
    <w:basedOn w:val="Normal"/>
    <w:qFormat/>
    <w:rsid w:val="00A801FA"/>
    <w:pPr>
      <w:spacing w:after="720"/>
      <w:jc w:val="center"/>
    </w:pPr>
  </w:style>
  <w:style w:type="paragraph" w:customStyle="1" w:styleId="CustomTitlePage4">
    <w:name w:val="Custom (Title Page 4)"/>
    <w:basedOn w:val="Normal"/>
    <w:qFormat/>
    <w:rsid w:val="00244C02"/>
    <w:rPr>
      <w:rFonts w:cs="Times New Roman"/>
    </w:rPr>
  </w:style>
  <w:style w:type="paragraph" w:customStyle="1" w:styleId="ListUnordered">
    <w:name w:val="List (Unordered)"/>
    <w:basedOn w:val="Normal"/>
    <w:qFormat/>
    <w:rsid w:val="00CE5AAD"/>
    <w:pPr>
      <w:numPr>
        <w:numId w:val="2"/>
      </w:numPr>
      <w:spacing w:line="480" w:lineRule="auto"/>
      <w:ind w:left="720"/>
      <w:contextualSpacing/>
    </w:pPr>
  </w:style>
  <w:style w:type="paragraph" w:customStyle="1" w:styleId="HelpTextRemove">
    <w:name w:val="Help Text (Remove)"/>
    <w:basedOn w:val="BodyParagraphIndent"/>
    <w:qFormat/>
    <w:rsid w:val="007F28F4"/>
    <w:pPr>
      <w:shd w:val="clear" w:color="auto" w:fill="500000"/>
      <w:ind w:firstLine="0"/>
      <w:jc w:val="center"/>
    </w:pPr>
    <w:rPr>
      <w:b/>
      <w:caps/>
      <w:color w:val="FFFFFF" w:themeColor="background1"/>
    </w:rPr>
  </w:style>
  <w:style w:type="paragraph" w:customStyle="1" w:styleId="BodyParagraphNoIndent">
    <w:name w:val="Body Paragraph (No Indent)"/>
    <w:basedOn w:val="BodyParagraphIndent"/>
    <w:next w:val="BodyParagraphIndent"/>
    <w:qFormat/>
    <w:rsid w:val="00406BA5"/>
    <w:pPr>
      <w:ind w:firstLine="0"/>
    </w:pPr>
  </w:style>
  <w:style w:type="table" w:styleId="TableGrid">
    <w:name w:val="Table Grid"/>
    <w:basedOn w:val="TableNormal"/>
    <w:uiPriority w:val="39"/>
    <w:rsid w:val="002D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ableTitles">
    <w:name w:val="Caption (Table Titles)"/>
    <w:basedOn w:val="Normal"/>
    <w:next w:val="BodyParagraphIndent"/>
    <w:qFormat/>
    <w:rsid w:val="008E6052"/>
    <w:pPr>
      <w:keepNext/>
      <w:spacing w:before="480" w:after="240"/>
      <w:jc w:val="center"/>
    </w:pPr>
    <w:rPr>
      <w:i/>
      <w:iCs/>
      <w:sz w:val="20"/>
      <w:szCs w:val="18"/>
    </w:rPr>
  </w:style>
  <w:style w:type="paragraph" w:customStyle="1" w:styleId="ListOrdered">
    <w:name w:val="List (Ordered)"/>
    <w:basedOn w:val="BodyParagraphIndent"/>
    <w:qFormat/>
    <w:rsid w:val="00BB14B8"/>
    <w:pPr>
      <w:numPr>
        <w:numId w:val="12"/>
      </w:numPr>
    </w:pPr>
    <w:rPr>
      <w:noProof/>
    </w:rPr>
  </w:style>
  <w:style w:type="table" w:customStyle="1" w:styleId="Style1">
    <w:name w:val="Style1"/>
    <w:basedOn w:val="TableNormal"/>
    <w:uiPriority w:val="99"/>
    <w:rsid w:val="00164E51"/>
    <w:pPr>
      <w:spacing w:after="0" w:line="240" w:lineRule="auto"/>
    </w:pPr>
    <w:rPr>
      <w:rFonts w:ascii="Times New Roman" w:hAnsi="Times New Roman"/>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tcMar>
        <w:top w:w="144" w:type="dxa"/>
        <w:left w:w="144" w:type="dxa"/>
        <w:bottom w:w="144" w:type="dxa"/>
        <w:right w:w="144" w:type="dxa"/>
      </w:tcMar>
      <w:vAlign w:val="center"/>
    </w:tcPr>
    <w:tblStylePr w:type="firstRow">
      <w:rPr>
        <w:b/>
      </w:rPr>
    </w:tblStylePr>
  </w:style>
  <w:style w:type="character" w:customStyle="1" w:styleId="CharactersOnlyBold">
    <w:name w:val="Characters Only (Bold)"/>
    <w:basedOn w:val="DefaultParagraphFont"/>
    <w:uiPriority w:val="1"/>
    <w:qFormat/>
    <w:rsid w:val="00D91877"/>
    <w:rPr>
      <w:b/>
    </w:rPr>
  </w:style>
  <w:style w:type="paragraph" w:styleId="Footer">
    <w:name w:val="footer"/>
    <w:basedOn w:val="Normal"/>
    <w:link w:val="FooterChar"/>
    <w:uiPriority w:val="99"/>
    <w:unhideWhenUsed/>
    <w:rsid w:val="00535DB4"/>
    <w:pPr>
      <w:tabs>
        <w:tab w:val="center" w:pos="4680"/>
        <w:tab w:val="right" w:pos="9360"/>
      </w:tabs>
    </w:pPr>
  </w:style>
  <w:style w:type="paragraph" w:customStyle="1" w:styleId="CaptionFigures">
    <w:name w:val="Caption (Figures)"/>
    <w:basedOn w:val="Normal"/>
    <w:next w:val="BodyParagraphIndent"/>
    <w:qFormat/>
    <w:rsid w:val="008E6052"/>
    <w:pPr>
      <w:spacing w:before="240" w:after="480"/>
      <w:jc w:val="center"/>
    </w:pPr>
    <w:rPr>
      <w:i/>
      <w:iCs/>
      <w:sz w:val="20"/>
      <w:szCs w:val="18"/>
    </w:rPr>
  </w:style>
  <w:style w:type="character" w:customStyle="1" w:styleId="Heading2Char">
    <w:name w:val="Heading 2 Char"/>
    <w:basedOn w:val="DefaultParagraphFont"/>
    <w:link w:val="Heading2"/>
    <w:uiPriority w:val="9"/>
    <w:rsid w:val="00771044"/>
    <w:rPr>
      <w:rFonts w:ascii="Times New Roman" w:hAnsi="Times New Roman" w:cs="Times New Roman"/>
      <w:b/>
      <w:caps/>
      <w:color w:val="000000" w:themeColor="text1"/>
      <w:sz w:val="28"/>
    </w:rPr>
  </w:style>
  <w:style w:type="character" w:customStyle="1" w:styleId="Heading3Char">
    <w:name w:val="Heading 3 Char"/>
    <w:basedOn w:val="DefaultParagraphFont"/>
    <w:link w:val="Heading3"/>
    <w:uiPriority w:val="9"/>
    <w:rsid w:val="00771044"/>
    <w:rPr>
      <w:rFonts w:ascii="Times New Roman" w:hAnsi="Times New Roman"/>
      <w:b/>
      <w:color w:val="000000" w:themeColor="text1"/>
      <w:sz w:val="24"/>
    </w:rPr>
  </w:style>
  <w:style w:type="character" w:customStyle="1" w:styleId="Heading4Char">
    <w:name w:val="Heading 4 Char"/>
    <w:basedOn w:val="DefaultParagraphFont"/>
    <w:link w:val="Heading4"/>
    <w:uiPriority w:val="9"/>
    <w:rsid w:val="00771044"/>
    <w:rPr>
      <w:rFonts w:ascii="Times New Roman" w:hAnsi="Times New Roman"/>
      <w:i/>
      <w:color w:val="000000" w:themeColor="text1"/>
      <w:sz w:val="24"/>
    </w:rPr>
  </w:style>
  <w:style w:type="character" w:customStyle="1" w:styleId="Heading5Char">
    <w:name w:val="Heading 5 Char"/>
    <w:basedOn w:val="DefaultParagraphFont"/>
    <w:link w:val="Heading5"/>
    <w:uiPriority w:val="9"/>
    <w:rsid w:val="00771044"/>
    <w:rPr>
      <w:rFonts w:ascii="Times New Roman" w:hAnsi="Times New Roman"/>
      <w:color w:val="000000" w:themeColor="text1"/>
      <w:sz w:val="24"/>
    </w:rPr>
  </w:style>
  <w:style w:type="character" w:customStyle="1" w:styleId="FooterChar">
    <w:name w:val="Footer Char"/>
    <w:basedOn w:val="DefaultParagraphFont"/>
    <w:link w:val="Footer"/>
    <w:uiPriority w:val="99"/>
    <w:rsid w:val="00535DB4"/>
    <w:rPr>
      <w:rFonts w:ascii="Times New Roman" w:hAnsi="Times New Roman"/>
      <w:color w:val="000000" w:themeColor="text1"/>
      <w:sz w:val="24"/>
    </w:rPr>
  </w:style>
  <w:style w:type="paragraph" w:styleId="TOC2">
    <w:name w:val="toc 2"/>
    <w:basedOn w:val="Normal"/>
    <w:next w:val="Normal"/>
    <w:autoRedefine/>
    <w:uiPriority w:val="39"/>
    <w:unhideWhenUsed/>
    <w:rsid w:val="00867984"/>
    <w:pPr>
      <w:tabs>
        <w:tab w:val="left" w:pos="1100"/>
        <w:tab w:val="right" w:leader="dot" w:pos="9350"/>
      </w:tabs>
      <w:spacing w:after="240"/>
      <w:ind w:left="1109" w:hanging="677"/>
      <w:contextualSpacing/>
    </w:pPr>
  </w:style>
  <w:style w:type="paragraph" w:styleId="TOC1">
    <w:name w:val="toc 1"/>
    <w:basedOn w:val="Normal"/>
    <w:next w:val="Normal"/>
    <w:autoRedefine/>
    <w:uiPriority w:val="39"/>
    <w:unhideWhenUsed/>
    <w:rsid w:val="00623CBF"/>
    <w:pPr>
      <w:tabs>
        <w:tab w:val="right" w:leader="dot" w:pos="9350"/>
      </w:tabs>
      <w:spacing w:after="240"/>
      <w:ind w:left="360" w:hanging="360"/>
    </w:pPr>
    <w:rPr>
      <w:caps/>
      <w:noProof/>
    </w:rPr>
  </w:style>
  <w:style w:type="paragraph" w:customStyle="1" w:styleId="CustomTitlePage5">
    <w:name w:val="Custom (Title Page 5)"/>
    <w:basedOn w:val="Normal"/>
    <w:qFormat/>
    <w:rsid w:val="00244C02"/>
    <w:pPr>
      <w:tabs>
        <w:tab w:val="right" w:pos="9360"/>
      </w:tabs>
    </w:pPr>
    <w:rPr>
      <w:rFonts w:cs="Times New Roman"/>
    </w:rPr>
  </w:style>
  <w:style w:type="paragraph" w:customStyle="1" w:styleId="CustomTitlePage1">
    <w:name w:val="Custom (Title Page 1)"/>
    <w:basedOn w:val="CustomTitlePage3"/>
    <w:qFormat/>
    <w:rsid w:val="002E5E91"/>
    <w:pPr>
      <w:spacing w:before="0" w:after="0" w:line="360" w:lineRule="auto"/>
      <w:contextualSpacing/>
    </w:pPr>
  </w:style>
  <w:style w:type="paragraph" w:customStyle="1" w:styleId="CustomTitlePage6">
    <w:name w:val="Custom (Title Page 6)"/>
    <w:basedOn w:val="Normal"/>
    <w:qFormat/>
    <w:rsid w:val="00244C02"/>
    <w:pPr>
      <w:jc w:val="right"/>
    </w:pPr>
    <w:rPr>
      <w:rFonts w:cs="Times New Roman"/>
    </w:rPr>
  </w:style>
  <w:style w:type="paragraph" w:styleId="Header">
    <w:name w:val="header"/>
    <w:basedOn w:val="Normal"/>
    <w:link w:val="HeaderChar"/>
    <w:uiPriority w:val="99"/>
    <w:unhideWhenUsed/>
    <w:rsid w:val="00DC079A"/>
    <w:pPr>
      <w:tabs>
        <w:tab w:val="center" w:pos="4680"/>
        <w:tab w:val="right" w:pos="9360"/>
      </w:tabs>
    </w:pPr>
  </w:style>
  <w:style w:type="character" w:customStyle="1" w:styleId="CharactersOnlySuperscript">
    <w:name w:val="Characters Only (Superscript)"/>
    <w:basedOn w:val="DefaultParagraphFont"/>
    <w:uiPriority w:val="1"/>
    <w:qFormat/>
    <w:rsid w:val="00DE4640"/>
    <w:rPr>
      <w:rFonts w:cs="Times New Roman"/>
      <w:vertAlign w:val="superscript"/>
    </w:rPr>
  </w:style>
  <w:style w:type="paragraph" w:customStyle="1" w:styleId="CustomTitlePage7">
    <w:name w:val="Custom (Title Page 7)"/>
    <w:basedOn w:val="CustomTitlePage3"/>
    <w:qFormat/>
    <w:rsid w:val="00244C02"/>
    <w:pPr>
      <w:spacing w:after="0"/>
    </w:pPr>
  </w:style>
  <w:style w:type="character" w:styleId="Hyperlink">
    <w:name w:val="Hyperlink"/>
    <w:basedOn w:val="DefaultParagraphFont"/>
    <w:uiPriority w:val="99"/>
    <w:unhideWhenUsed/>
    <w:rsid w:val="00737C9B"/>
    <w:rPr>
      <w:color w:val="0563C1" w:themeColor="hyperlink"/>
      <w:u w:val="single"/>
    </w:rPr>
  </w:style>
  <w:style w:type="character" w:customStyle="1" w:styleId="CharactersOnlyChooseanitemRemove">
    <w:name w:val="Characters Only (Choose an item) (Remove)"/>
    <w:basedOn w:val="DefaultParagraphFont"/>
    <w:uiPriority w:val="1"/>
    <w:qFormat/>
    <w:rsid w:val="00325E69"/>
    <w:rPr>
      <w:bdr w:val="none" w:sz="0" w:space="0" w:color="auto"/>
      <w:shd w:val="clear" w:color="auto" w:fill="FFFF00"/>
    </w:rPr>
  </w:style>
  <w:style w:type="character" w:customStyle="1" w:styleId="HeaderChar">
    <w:name w:val="Header Char"/>
    <w:basedOn w:val="DefaultParagraphFont"/>
    <w:link w:val="Header"/>
    <w:uiPriority w:val="99"/>
    <w:rsid w:val="00DC079A"/>
    <w:rPr>
      <w:rFonts w:ascii="Times New Roman" w:hAnsi="Times New Roman"/>
      <w:color w:val="000000" w:themeColor="text1"/>
      <w:sz w:val="24"/>
    </w:rPr>
  </w:style>
  <w:style w:type="character" w:styleId="PlaceholderText">
    <w:name w:val="Placeholder Text"/>
    <w:basedOn w:val="DefaultParagraphFont"/>
    <w:uiPriority w:val="99"/>
    <w:semiHidden/>
    <w:rsid w:val="00BE00B1"/>
    <w:rPr>
      <w:color w:val="808080"/>
    </w:rPr>
  </w:style>
  <w:style w:type="paragraph" w:styleId="Caption">
    <w:name w:val="caption"/>
    <w:basedOn w:val="CaptionFigures"/>
    <w:next w:val="BodyParagraphIndent"/>
    <w:uiPriority w:val="35"/>
    <w:unhideWhenUsed/>
    <w:rsid w:val="00D17B71"/>
    <w:pPr>
      <w:spacing w:after="200"/>
    </w:pPr>
    <w:rPr>
      <w:iCs w:val="0"/>
      <w:color w:val="auto"/>
    </w:rPr>
  </w:style>
  <w:style w:type="paragraph" w:customStyle="1" w:styleId="CaptionEquations">
    <w:name w:val="Caption (Equations)"/>
    <w:basedOn w:val="CaptionTableTitles"/>
    <w:qFormat/>
    <w:rsid w:val="001B1B24"/>
    <w:pPr>
      <w:spacing w:before="240"/>
    </w:pPr>
  </w:style>
  <w:style w:type="paragraph" w:customStyle="1" w:styleId="Equations">
    <w:name w:val="Equations"/>
    <w:basedOn w:val="CaptionEquations"/>
    <w:qFormat/>
    <w:rsid w:val="001B1B24"/>
    <w:rPr>
      <w:rFonts w:ascii="Cambria Math" w:hAnsi="Cambria Math"/>
    </w:rPr>
  </w:style>
  <w:style w:type="paragraph" w:styleId="FootnoteText">
    <w:name w:val="footnote text"/>
    <w:basedOn w:val="Normal"/>
    <w:link w:val="FootnoteTextChar"/>
    <w:uiPriority w:val="99"/>
    <w:semiHidden/>
    <w:unhideWhenUsed/>
    <w:rsid w:val="001325F5"/>
    <w:rPr>
      <w:sz w:val="20"/>
      <w:szCs w:val="20"/>
    </w:rPr>
  </w:style>
  <w:style w:type="character" w:customStyle="1" w:styleId="FootnoteTextChar">
    <w:name w:val="Footnote Text Char"/>
    <w:basedOn w:val="DefaultParagraphFont"/>
    <w:link w:val="FootnoteText"/>
    <w:uiPriority w:val="99"/>
    <w:semiHidden/>
    <w:rsid w:val="001325F5"/>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1325F5"/>
    <w:rPr>
      <w:vertAlign w:val="superscript"/>
    </w:rPr>
  </w:style>
  <w:style w:type="paragraph" w:customStyle="1" w:styleId="CustomTitlePage8">
    <w:name w:val="Custom (Title Page 8)"/>
    <w:basedOn w:val="CustomTitlePage1"/>
    <w:qFormat/>
    <w:rsid w:val="002E5E91"/>
    <w:pPr>
      <w:spacing w:after="840"/>
    </w:pPr>
    <w:rPr>
      <w:caps/>
    </w:rPr>
  </w:style>
  <w:style w:type="paragraph" w:customStyle="1" w:styleId="ListReferences">
    <w:name w:val="List (References)"/>
    <w:basedOn w:val="Normal"/>
    <w:next w:val="BodyParagraphIndent"/>
    <w:qFormat/>
    <w:rsid w:val="00C619F3"/>
    <w:pPr>
      <w:widowControl w:val="0"/>
      <w:autoSpaceDE w:val="0"/>
      <w:autoSpaceDN w:val="0"/>
      <w:adjustRightInd w:val="0"/>
      <w:spacing w:after="480"/>
      <w:ind w:left="720" w:hanging="720"/>
    </w:pPr>
  </w:style>
  <w:style w:type="paragraph" w:customStyle="1" w:styleId="Dedication">
    <w:name w:val="Dedication"/>
    <w:basedOn w:val="BodyParagraphIndent"/>
    <w:next w:val="BodyParagraphIndent"/>
    <w:qFormat/>
    <w:rsid w:val="006D75F1"/>
    <w:pPr>
      <w:jc w:val="center"/>
    </w:pPr>
    <w:rPr>
      <w:i/>
    </w:rPr>
  </w:style>
  <w:style w:type="paragraph" w:customStyle="1" w:styleId="BodyParagraphDedicationonly">
    <w:name w:val="Body Paragraph (Dedication only)"/>
    <w:basedOn w:val="BodyParagraphNoIndent"/>
    <w:qFormat/>
    <w:rsid w:val="006D75F1"/>
    <w:pPr>
      <w:jc w:val="center"/>
    </w:pPr>
    <w:rPr>
      <w:i/>
    </w:rPr>
  </w:style>
  <w:style w:type="character" w:styleId="EndnoteReference">
    <w:name w:val="endnote reference"/>
    <w:basedOn w:val="DefaultParagraphFont"/>
    <w:uiPriority w:val="99"/>
    <w:semiHidden/>
    <w:unhideWhenUsed/>
    <w:rsid w:val="00783128"/>
    <w:rPr>
      <w:vertAlign w:val="superscript"/>
    </w:rPr>
  </w:style>
  <w:style w:type="character" w:customStyle="1" w:styleId="PageTitlespre-AbstractChar">
    <w:name w:val="Page Titles (pre-Abstract) Char"/>
    <w:basedOn w:val="DefaultParagraphFont"/>
    <w:link w:val="PageTitlespre-Abstract"/>
    <w:rsid w:val="0043381B"/>
    <w:rPr>
      <w:rFonts w:ascii="Times New Roman" w:hAnsi="Times New Roman" w:cs="Times New Roman"/>
      <w:b/>
      <w:caps/>
      <w:color w:val="000000" w:themeColor="text1"/>
      <w:sz w:val="28"/>
    </w:rPr>
  </w:style>
  <w:style w:type="character" w:styleId="CommentReference">
    <w:name w:val="annotation reference"/>
    <w:basedOn w:val="DefaultParagraphFont"/>
    <w:uiPriority w:val="99"/>
    <w:semiHidden/>
    <w:unhideWhenUsed/>
    <w:rsid w:val="00EC0D73"/>
    <w:rPr>
      <w:sz w:val="16"/>
      <w:szCs w:val="16"/>
    </w:rPr>
  </w:style>
  <w:style w:type="paragraph" w:styleId="CommentText">
    <w:name w:val="annotation text"/>
    <w:basedOn w:val="Normal"/>
    <w:link w:val="CommentTextChar"/>
    <w:uiPriority w:val="99"/>
    <w:unhideWhenUsed/>
    <w:rsid w:val="00EC0D73"/>
    <w:rPr>
      <w:sz w:val="20"/>
      <w:szCs w:val="20"/>
    </w:rPr>
  </w:style>
  <w:style w:type="character" w:customStyle="1" w:styleId="CommentTextChar">
    <w:name w:val="Comment Text Char"/>
    <w:basedOn w:val="DefaultParagraphFont"/>
    <w:link w:val="CommentText"/>
    <w:uiPriority w:val="99"/>
    <w:rsid w:val="00EC0D73"/>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EC0D73"/>
    <w:rPr>
      <w:b/>
      <w:bCs/>
    </w:rPr>
  </w:style>
  <w:style w:type="character" w:customStyle="1" w:styleId="CommentSubjectChar">
    <w:name w:val="Comment Subject Char"/>
    <w:basedOn w:val="CommentTextChar"/>
    <w:link w:val="CommentSubject"/>
    <w:uiPriority w:val="99"/>
    <w:semiHidden/>
    <w:rsid w:val="00EC0D73"/>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EC0D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D73"/>
    <w:rPr>
      <w:rFonts w:ascii="Segoe UI" w:hAnsi="Segoe UI" w:cs="Segoe UI"/>
      <w:color w:val="000000" w:themeColor="text1"/>
      <w:sz w:val="18"/>
      <w:szCs w:val="18"/>
    </w:rPr>
  </w:style>
  <w:style w:type="paragraph" w:styleId="ListParagraph">
    <w:name w:val="List Paragraph"/>
    <w:basedOn w:val="Normal"/>
    <w:uiPriority w:val="34"/>
    <w:rsid w:val="00EC0D73"/>
    <w:pPr>
      <w:ind w:left="720"/>
      <w:contextualSpacing/>
    </w:pPr>
  </w:style>
  <w:style w:type="character" w:styleId="UnresolvedMention">
    <w:name w:val="Unresolved Mention"/>
    <w:basedOn w:val="DefaultParagraphFont"/>
    <w:uiPriority w:val="99"/>
    <w:semiHidden/>
    <w:unhideWhenUsed/>
    <w:rsid w:val="00BC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01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D\Downloads\(official)-2021_URS_Thesis-Template_STEM-S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tamucs-my.sharepoint.com/personal/jdleaverton_tamu_edu/Documents/URS/Sabot%20Separation%20Simulation/cleaned%20data%20n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'More Round'</c:v>
          </c:tx>
          <c:spPr>
            <a:ln w="19050" cap="rnd">
              <a:noFill/>
              <a:round/>
            </a:ln>
            <a:effectLst/>
          </c:spPr>
          <c:marker>
            <c:symbol val="circle"/>
            <c:size val="5"/>
            <c:spPr>
              <a:solidFill>
                <a:schemeClr val="accent1"/>
              </a:solidFill>
              <a:ln w="9525">
                <a:solidFill>
                  <a:schemeClr val="accent1"/>
                </a:solidFill>
              </a:ln>
              <a:effectLst/>
            </c:spPr>
          </c:marker>
          <c:trendline>
            <c:name>Regression</c:name>
            <c:spPr>
              <a:ln w="19050" cap="rnd">
                <a:solidFill>
                  <a:schemeClr val="tx1"/>
                </a:solidFill>
                <a:prstDash val="sysDash"/>
              </a:ln>
              <a:effectLst/>
            </c:spPr>
            <c:trendlineType val="linear"/>
            <c:dispRSqr val="1"/>
            <c:dispEq val="1"/>
            <c:trendlineLbl>
              <c:layout>
                <c:manualLayout>
                  <c:x val="-0.1031655037333583"/>
                  <c:y val="0.1780819071172997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tx1"/>
                        </a:solidFill>
                      </a:rPr>
                      <a:t>y = -3E-05x + 1.4649</a:t>
                    </a:r>
                    <a:br>
                      <a:rPr lang="en-US" baseline="0">
                        <a:solidFill>
                          <a:schemeClr val="tx1"/>
                        </a:solidFill>
                      </a:rPr>
                    </a:br>
                    <a:r>
                      <a:rPr lang="en-US" baseline="0">
                        <a:solidFill>
                          <a:schemeClr val="tx1"/>
                        </a:solidFill>
                      </a:rPr>
                      <a:t>R² = 0.3816, p = 7.7E-05</a:t>
                    </a:r>
                    <a:endParaRPr lang="en-US">
                      <a:solidFill>
                        <a:schemeClr val="tx1"/>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data!$D$2:$D$36</c:f>
              <c:numCache>
                <c:formatCode>General</c:formatCode>
                <c:ptCount val="35"/>
                <c:pt idx="0">
                  <c:v>6370</c:v>
                </c:pt>
                <c:pt idx="1">
                  <c:v>1950</c:v>
                </c:pt>
                <c:pt idx="2">
                  <c:v>6540</c:v>
                </c:pt>
                <c:pt idx="3">
                  <c:v>6300</c:v>
                </c:pt>
                <c:pt idx="4">
                  <c:v>6250</c:v>
                </c:pt>
                <c:pt idx="5">
                  <c:v>6480</c:v>
                </c:pt>
                <c:pt idx="6">
                  <c:v>2510</c:v>
                </c:pt>
                <c:pt idx="7">
                  <c:v>4050</c:v>
                </c:pt>
                <c:pt idx="8">
                  <c:v>1970</c:v>
                </c:pt>
                <c:pt idx="9">
                  <c:v>2030</c:v>
                </c:pt>
                <c:pt idx="10">
                  <c:v>2630</c:v>
                </c:pt>
                <c:pt idx="11">
                  <c:v>3230</c:v>
                </c:pt>
                <c:pt idx="12">
                  <c:v>3500</c:v>
                </c:pt>
                <c:pt idx="13">
                  <c:v>3110</c:v>
                </c:pt>
                <c:pt idx="14">
                  <c:v>3810</c:v>
                </c:pt>
                <c:pt idx="15">
                  <c:v>2260</c:v>
                </c:pt>
                <c:pt idx="16">
                  <c:v>5930</c:v>
                </c:pt>
                <c:pt idx="17">
                  <c:v>3900</c:v>
                </c:pt>
                <c:pt idx="18">
                  <c:v>2430</c:v>
                </c:pt>
                <c:pt idx="19">
                  <c:v>2350</c:v>
                </c:pt>
                <c:pt idx="20">
                  <c:v>2500</c:v>
                </c:pt>
                <c:pt idx="21">
                  <c:v>5310</c:v>
                </c:pt>
                <c:pt idx="22">
                  <c:v>4410</c:v>
                </c:pt>
                <c:pt idx="23">
                  <c:v>1970</c:v>
                </c:pt>
                <c:pt idx="24">
                  <c:v>2630</c:v>
                </c:pt>
                <c:pt idx="25">
                  <c:v>6370</c:v>
                </c:pt>
                <c:pt idx="26">
                  <c:v>2420</c:v>
                </c:pt>
                <c:pt idx="27">
                  <c:v>3110</c:v>
                </c:pt>
                <c:pt idx="28">
                  <c:v>3090</c:v>
                </c:pt>
                <c:pt idx="29">
                  <c:v>5530</c:v>
                </c:pt>
                <c:pt idx="30">
                  <c:v>6070</c:v>
                </c:pt>
                <c:pt idx="31">
                  <c:v>2620</c:v>
                </c:pt>
                <c:pt idx="32">
                  <c:v>2115.9</c:v>
                </c:pt>
                <c:pt idx="33">
                  <c:v>2897.2</c:v>
                </c:pt>
                <c:pt idx="34">
                  <c:v>2748.2</c:v>
                </c:pt>
              </c:numCache>
            </c:numRef>
          </c:xVal>
          <c:yVal>
            <c:numRef>
              <c:f>data!$F$2:$F$36</c:f>
              <c:numCache>
                <c:formatCode>General</c:formatCode>
                <c:ptCount val="35"/>
                <c:pt idx="0">
                  <c:v>1.283057176984397</c:v>
                </c:pt>
                <c:pt idx="1">
                  <c:v>1.262567145265777</c:v>
                </c:pt>
                <c:pt idx="2">
                  <c:v>1.268424440179724</c:v>
                </c:pt>
                <c:pt idx="3">
                  <c:v>1.255673858709323</c:v>
                </c:pt>
                <c:pt idx="4">
                  <c:v>1.25871853573572</c:v>
                </c:pt>
                <c:pt idx="5">
                  <c:v>1.2793851901256159</c:v>
                </c:pt>
                <c:pt idx="6">
                  <c:v>1.4690735633574561</c:v>
                </c:pt>
                <c:pt idx="7">
                  <c:v>1.369588862113339</c:v>
                </c:pt>
                <c:pt idx="8">
                  <c:v>1.5205179552709931</c:v>
                </c:pt>
                <c:pt idx="9">
                  <c:v>1.427667339977114</c:v>
                </c:pt>
                <c:pt idx="10">
                  <c:v>1.3544245761336899</c:v>
                </c:pt>
                <c:pt idx="11">
                  <c:v>1.353330670560057</c:v>
                </c:pt>
                <c:pt idx="12">
                  <c:v>1.3593200238536109</c:v>
                </c:pt>
                <c:pt idx="13">
                  <c:v>1.3670896985456891</c:v>
                </c:pt>
                <c:pt idx="14">
                  <c:v>1.356089516636092</c:v>
                </c:pt>
                <c:pt idx="15">
                  <c:v>1.2593302685464249</c:v>
                </c:pt>
                <c:pt idx="16">
                  <c:v>1.3396624678240581</c:v>
                </c:pt>
                <c:pt idx="17">
                  <c:v>1.3876017322143419</c:v>
                </c:pt>
                <c:pt idx="18">
                  <c:v>1.371321721791507</c:v>
                </c:pt>
                <c:pt idx="19">
                  <c:v>1.4851494219032031</c:v>
                </c:pt>
                <c:pt idx="20">
                  <c:v>1.4498657189174311</c:v>
                </c:pt>
                <c:pt idx="21">
                  <c:v>1.2252884237208119</c:v>
                </c:pt>
                <c:pt idx="22">
                  <c:v>1.2777232784432759</c:v>
                </c:pt>
                <c:pt idx="23">
                  <c:v>1.48215571311756</c:v>
                </c:pt>
                <c:pt idx="24">
                  <c:v>1.3689220355140941</c:v>
                </c:pt>
                <c:pt idx="25">
                  <c:v>1.177471235352475</c:v>
                </c:pt>
                <c:pt idx="26">
                  <c:v>1.369690490433048</c:v>
                </c:pt>
                <c:pt idx="27">
                  <c:v>1.448207883389022</c:v>
                </c:pt>
                <c:pt idx="28">
                  <c:v>1.3254233623558109</c:v>
                </c:pt>
                <c:pt idx="29">
                  <c:v>1.2200026256545531</c:v>
                </c:pt>
                <c:pt idx="30">
                  <c:v>1.157372489068264</c:v>
                </c:pt>
                <c:pt idx="31">
                  <c:v>1.182672050858609</c:v>
                </c:pt>
                <c:pt idx="32">
                  <c:v>1.3959858156760381</c:v>
                </c:pt>
                <c:pt idx="33">
                  <c:v>1.2891470077849909</c:v>
                </c:pt>
                <c:pt idx="34">
                  <c:v>1.2753732375740321</c:v>
                </c:pt>
              </c:numCache>
            </c:numRef>
          </c:yVal>
          <c:smooth val="0"/>
          <c:extLst>
            <c:ext xmlns:c16="http://schemas.microsoft.com/office/drawing/2014/chart" uri="{C3380CC4-5D6E-409C-BE32-E72D297353CC}">
              <c16:uniqueId val="{00000001-C6E2-41D9-BB79-7DA346FEF848}"/>
            </c:ext>
          </c:extLst>
        </c:ser>
        <c:ser>
          <c:idx val="1"/>
          <c:order val="1"/>
          <c:tx>
            <c:v>'Less round'</c:v>
          </c:tx>
          <c:spPr>
            <a:ln w="25400" cap="rnd">
              <a:noFill/>
              <a:round/>
            </a:ln>
            <a:effectLst/>
          </c:spPr>
          <c:marker>
            <c:symbol val="circle"/>
            <c:size val="5"/>
            <c:spPr>
              <a:solidFill>
                <a:schemeClr val="accent2"/>
              </a:solidFill>
              <a:ln w="9525">
                <a:solidFill>
                  <a:schemeClr val="accent2"/>
                </a:solidFill>
              </a:ln>
              <a:effectLst/>
            </c:spPr>
          </c:marker>
          <c:xVal>
            <c:numRef>
              <c:f>data!$AD$21:$AD$39</c:f>
              <c:numCache>
                <c:formatCode>General</c:formatCode>
                <c:ptCount val="19"/>
                <c:pt idx="0">
                  <c:v>6370</c:v>
                </c:pt>
                <c:pt idx="1">
                  <c:v>6540</c:v>
                </c:pt>
                <c:pt idx="2">
                  <c:v>6300</c:v>
                </c:pt>
                <c:pt idx="3">
                  <c:v>6250</c:v>
                </c:pt>
                <c:pt idx="4">
                  <c:v>6480</c:v>
                </c:pt>
                <c:pt idx="5">
                  <c:v>2510</c:v>
                </c:pt>
                <c:pt idx="6">
                  <c:v>4050</c:v>
                </c:pt>
                <c:pt idx="7">
                  <c:v>1970</c:v>
                </c:pt>
                <c:pt idx="8">
                  <c:v>2030</c:v>
                </c:pt>
                <c:pt idx="9">
                  <c:v>3500</c:v>
                </c:pt>
                <c:pt idx="10">
                  <c:v>3110</c:v>
                </c:pt>
                <c:pt idx="11">
                  <c:v>3810</c:v>
                </c:pt>
                <c:pt idx="12">
                  <c:v>5930</c:v>
                </c:pt>
                <c:pt idx="13">
                  <c:v>3900</c:v>
                </c:pt>
                <c:pt idx="14">
                  <c:v>2350</c:v>
                </c:pt>
                <c:pt idx="15">
                  <c:v>2500</c:v>
                </c:pt>
                <c:pt idx="16">
                  <c:v>1970</c:v>
                </c:pt>
                <c:pt idx="17">
                  <c:v>3110</c:v>
                </c:pt>
                <c:pt idx="18">
                  <c:v>2115.9</c:v>
                </c:pt>
              </c:numCache>
            </c:numRef>
          </c:xVal>
          <c:yVal>
            <c:numRef>
              <c:f>data!$AF$21:$AF$39</c:f>
              <c:numCache>
                <c:formatCode>General</c:formatCode>
                <c:ptCount val="19"/>
                <c:pt idx="0">
                  <c:v>1.283057176984397</c:v>
                </c:pt>
                <c:pt idx="1">
                  <c:v>1.268424440179724</c:v>
                </c:pt>
                <c:pt idx="2">
                  <c:v>1.255673858709323</c:v>
                </c:pt>
                <c:pt idx="3">
                  <c:v>1.25871853573572</c:v>
                </c:pt>
                <c:pt idx="4">
                  <c:v>1.2793851901256159</c:v>
                </c:pt>
                <c:pt idx="5">
                  <c:v>1.4690735633574561</c:v>
                </c:pt>
                <c:pt idx="6">
                  <c:v>1.369588862113339</c:v>
                </c:pt>
                <c:pt idx="7">
                  <c:v>1.5205179552709931</c:v>
                </c:pt>
                <c:pt idx="8">
                  <c:v>1.427667339977114</c:v>
                </c:pt>
                <c:pt idx="9">
                  <c:v>1.3593200238536109</c:v>
                </c:pt>
                <c:pt idx="10">
                  <c:v>1.3670896985456891</c:v>
                </c:pt>
                <c:pt idx="11">
                  <c:v>1.356089516636092</c:v>
                </c:pt>
                <c:pt idx="12">
                  <c:v>1.3396624678240581</c:v>
                </c:pt>
                <c:pt idx="13">
                  <c:v>1.3876017322143419</c:v>
                </c:pt>
                <c:pt idx="14">
                  <c:v>1.4851494219032031</c:v>
                </c:pt>
                <c:pt idx="15">
                  <c:v>1.4498657189174311</c:v>
                </c:pt>
                <c:pt idx="16">
                  <c:v>1.48215571311756</c:v>
                </c:pt>
                <c:pt idx="17">
                  <c:v>1.448207883389022</c:v>
                </c:pt>
                <c:pt idx="18">
                  <c:v>1.3959858156760381</c:v>
                </c:pt>
              </c:numCache>
            </c:numRef>
          </c:yVal>
          <c:smooth val="0"/>
          <c:extLst>
            <c:ext xmlns:c16="http://schemas.microsoft.com/office/drawing/2014/chart" uri="{C3380CC4-5D6E-409C-BE32-E72D297353CC}">
              <c16:uniqueId val="{00000002-C6E2-41D9-BB79-7DA346FEF848}"/>
            </c:ext>
          </c:extLst>
        </c:ser>
        <c:dLbls>
          <c:showLegendKey val="0"/>
          <c:showVal val="0"/>
          <c:showCatName val="0"/>
          <c:showSerName val="0"/>
          <c:showPercent val="0"/>
          <c:showBubbleSize val="0"/>
        </c:dLbls>
        <c:axId val="137745648"/>
        <c:axId val="137760624"/>
      </c:scatterChart>
      <c:valAx>
        <c:axId val="137745648"/>
        <c:scaling>
          <c:orientation val="minMax"/>
          <c:max val="7000"/>
          <c:min val="15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Velocity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7760624"/>
        <c:crosses val="autoZero"/>
        <c:crossBetween val="midCat"/>
      </c:valAx>
      <c:valAx>
        <c:axId val="137760624"/>
        <c:scaling>
          <c:orientation val="minMax"/>
          <c:min val="1"/>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Circularity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7745648"/>
        <c:crosses val="autoZero"/>
        <c:crossBetween val="midCat"/>
      </c:valAx>
      <c:spPr>
        <a:noFill/>
        <a:ln>
          <a:solidFill>
            <a:schemeClr val="tx1"/>
          </a:solidFill>
        </a:ln>
        <a:effectLst/>
      </c:spPr>
    </c:plotArea>
    <c:legend>
      <c:legendPos val="r"/>
      <c:legendEntry>
        <c:idx val="0"/>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Entry>
      <c:layout>
        <c:manualLayout>
          <c:xMode val="edge"/>
          <c:yMode val="edge"/>
          <c:x val="0.73186775100649892"/>
          <c:y val="0.14521247726747299"/>
          <c:w val="0.19834318591779518"/>
          <c:h val="0.1576669851352968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95F3293558417A84C62E9EDAF756D0"/>
        <w:category>
          <w:name w:val="General"/>
          <w:gallery w:val="placeholder"/>
        </w:category>
        <w:types>
          <w:type w:val="bbPlcHdr"/>
        </w:types>
        <w:behaviors>
          <w:behavior w:val="content"/>
        </w:behaviors>
        <w:guid w:val="{229DCFF7-58EF-4AD2-8D09-1490727A07F1}"/>
      </w:docPartPr>
      <w:docPartBody>
        <w:p w:rsidR="000D795F" w:rsidRDefault="00121282">
          <w:pPr>
            <w:pStyle w:val="C195F3293558417A84C62E9EDAF756D0"/>
          </w:pPr>
          <w:r w:rsidRPr="0063203C">
            <w:rPr>
              <w:rStyle w:val="PlaceholderText"/>
            </w:rPr>
            <w:t>Click or tap here to enter text.</w:t>
          </w:r>
        </w:p>
      </w:docPartBody>
    </w:docPart>
    <w:docPart>
      <w:docPartPr>
        <w:name w:val="E4FA662740C04930BC7B589D531C2DBF"/>
        <w:category>
          <w:name w:val="General"/>
          <w:gallery w:val="placeholder"/>
        </w:category>
        <w:types>
          <w:type w:val="bbPlcHdr"/>
        </w:types>
        <w:behaviors>
          <w:behavior w:val="content"/>
        </w:behaviors>
        <w:guid w:val="{EA2CF9E2-7784-4B52-A5FD-B070DCA71F89}"/>
      </w:docPartPr>
      <w:docPartBody>
        <w:p w:rsidR="000D795F" w:rsidRDefault="00121282">
          <w:pPr>
            <w:pStyle w:val="E4FA662740C04930BC7B589D531C2DBF"/>
          </w:pPr>
          <w:r w:rsidRPr="002350DF">
            <w:t>[TYPE THESIS TITLE]</w:t>
          </w:r>
        </w:p>
      </w:docPartBody>
    </w:docPart>
    <w:docPart>
      <w:docPartPr>
        <w:name w:val="AAA7A1E29EA6467E9BE16489988CA92B"/>
        <w:category>
          <w:name w:val="General"/>
          <w:gallery w:val="placeholder"/>
        </w:category>
        <w:types>
          <w:type w:val="bbPlcHdr"/>
        </w:types>
        <w:behaviors>
          <w:behavior w:val="content"/>
        </w:behaviors>
        <w:guid w:val="{0B98013F-9D51-4871-B8FD-BD9E26FA04AB}"/>
      </w:docPartPr>
      <w:docPartBody>
        <w:p w:rsidR="000D795F" w:rsidRDefault="00121282">
          <w:pPr>
            <w:pStyle w:val="AAA7A1E29EA6467E9BE16489988CA92B"/>
          </w:pPr>
          <w:r w:rsidRPr="00824C4A">
            <w:rPr>
              <w:rStyle w:val="PlaceholderText"/>
              <w:color w:val="auto"/>
            </w:rPr>
            <w:t>[TYPE NAME OF INDIVIDUAL OR TEAM MEMBER 1 NAME</w:t>
          </w:r>
          <w:r w:rsidRPr="00824C4A">
            <w:rPr>
              <w:rStyle w:val="CharactersOnlySuperscript"/>
            </w:rPr>
            <w:t>1</w:t>
          </w:r>
          <w:r w:rsidRPr="00824C4A">
            <w:rPr>
              <w:rStyle w:val="PlaceholderText"/>
              <w:color w:val="auto"/>
            </w:rPr>
            <w:t>, TEAM MEMBER 2 NAME</w:t>
          </w:r>
          <w:r w:rsidRPr="00824C4A">
            <w:rPr>
              <w:rStyle w:val="CharactersOnlySuperscript"/>
            </w:rPr>
            <w:t>2</w:t>
          </w:r>
          <w:r w:rsidRPr="00824C4A">
            <w:rPr>
              <w:rStyle w:val="PlaceholderText"/>
              <w:color w:val="auto"/>
            </w:rPr>
            <w:t>, …]</w:t>
          </w:r>
        </w:p>
      </w:docPartBody>
    </w:docPart>
    <w:docPart>
      <w:docPartPr>
        <w:name w:val="D2245ABAA29349BFBAA306B088228275"/>
        <w:category>
          <w:name w:val="General"/>
          <w:gallery w:val="placeholder"/>
        </w:category>
        <w:types>
          <w:type w:val="bbPlcHdr"/>
        </w:types>
        <w:behaviors>
          <w:behavior w:val="content"/>
        </w:behaviors>
        <w:guid w:val="{6822F22D-B00B-4E86-935A-78470F1447F6}"/>
      </w:docPartPr>
      <w:docPartBody>
        <w:p w:rsidR="000D795F" w:rsidRDefault="00121282">
          <w:pPr>
            <w:pStyle w:val="D2245ABAA29349BFBAA306B088228275"/>
          </w:pPr>
          <w:r w:rsidRPr="00824C4A">
            <w:rPr>
              <w:rStyle w:val="PlaceholderText"/>
              <w:color w:val="auto"/>
            </w:rPr>
            <w:t>[Type Name of Primary Advisor]</w:t>
          </w:r>
        </w:p>
      </w:docPartBody>
    </w:docPart>
    <w:docPart>
      <w:docPartPr>
        <w:name w:val="EE331413A52146EBB2A1F77A17B91650"/>
        <w:category>
          <w:name w:val="General"/>
          <w:gallery w:val="placeholder"/>
        </w:category>
        <w:types>
          <w:type w:val="bbPlcHdr"/>
        </w:types>
        <w:behaviors>
          <w:behavior w:val="content"/>
        </w:behaviors>
        <w:guid w:val="{397492A7-430C-4740-AD96-789F8AB741A8}"/>
      </w:docPartPr>
      <w:docPartBody>
        <w:p w:rsidR="000D795F" w:rsidRDefault="00121282">
          <w:pPr>
            <w:pStyle w:val="EE331413A52146EBB2A1F77A17B91650"/>
          </w:pPr>
          <w:r w:rsidRPr="00804195">
            <w:rPr>
              <w:rStyle w:val="PlaceholderText"/>
              <w:color w:val="auto"/>
            </w:rPr>
            <w:t>[Type Individual Primary Major OR Team Member 1 Major(s)</w:t>
          </w:r>
          <w:r w:rsidRPr="00804195">
            <w:rPr>
              <w:rStyle w:val="CharactersOnlySuperscript"/>
            </w:rPr>
            <w:t>1</w:t>
          </w:r>
          <w:r w:rsidRPr="00804195">
            <w:rPr>
              <w:rStyle w:val="PlaceholderText"/>
              <w:color w:val="auto"/>
            </w:rPr>
            <w:t>]</w:t>
          </w:r>
        </w:p>
      </w:docPartBody>
    </w:docPart>
    <w:docPart>
      <w:docPartPr>
        <w:name w:val="6DDA6F660FE747D9A5DC0B09F15BF106"/>
        <w:category>
          <w:name w:val="General"/>
          <w:gallery w:val="placeholder"/>
        </w:category>
        <w:types>
          <w:type w:val="bbPlcHdr"/>
        </w:types>
        <w:behaviors>
          <w:behavior w:val="content"/>
        </w:behaviors>
        <w:guid w:val="{E2B45ED1-B9B8-4D53-8BD8-5426194D57DF}"/>
      </w:docPartPr>
      <w:docPartBody>
        <w:p w:rsidR="000D795F" w:rsidRDefault="00121282">
          <w:pPr>
            <w:pStyle w:val="6DDA6F660FE747D9A5DC0B09F15BF106"/>
          </w:pPr>
          <w:r w:rsidRPr="008942B4">
            <w:rPr>
              <w:rStyle w:val="PlaceholderText"/>
              <w:color w:val="auto"/>
            </w:rPr>
            <w:t>[Type Name of Individual OR Team Member 1 Name</w:t>
          </w:r>
          <w:r w:rsidRPr="008942B4">
            <w:rPr>
              <w:rStyle w:val="CharactersOnlySuperscript"/>
            </w:rPr>
            <w:t>1</w:t>
          </w:r>
          <w:r w:rsidRPr="008942B4">
            <w:rPr>
              <w:rStyle w:val="PlaceholderText"/>
              <w:color w:val="auto"/>
            </w:rPr>
            <w:t>, Team Member 2 Name</w:t>
          </w:r>
          <w:r w:rsidRPr="008942B4">
            <w:rPr>
              <w:rStyle w:val="CharactersOnlySuperscript"/>
            </w:rPr>
            <w:t>2</w:t>
          </w:r>
          <w:r w:rsidRPr="008942B4">
            <w:rPr>
              <w:rStyle w:val="PlaceholderText"/>
              <w:color w:val="auto"/>
            </w:rPr>
            <w:t>, …]</w:t>
          </w:r>
        </w:p>
      </w:docPartBody>
    </w:docPart>
    <w:docPart>
      <w:docPartPr>
        <w:name w:val="9E95F35713D64F178263AA0110663410"/>
        <w:category>
          <w:name w:val="General"/>
          <w:gallery w:val="placeholder"/>
        </w:category>
        <w:types>
          <w:type w:val="bbPlcHdr"/>
        </w:types>
        <w:behaviors>
          <w:behavior w:val="content"/>
        </w:behaviors>
        <w:guid w:val="{2F0A4FFE-F6D6-459C-B0E9-B6E9E4DACBCE}"/>
      </w:docPartPr>
      <w:docPartBody>
        <w:p w:rsidR="000D795F" w:rsidRDefault="00121282">
          <w:pPr>
            <w:pStyle w:val="9E95F35713D64F178263AA0110663410"/>
          </w:pPr>
          <w:r w:rsidRPr="00B42F7B">
            <w:rPr>
              <w:rStyle w:val="PlaceholderText"/>
              <w:color w:val="auto"/>
            </w:rPr>
            <w:t>[Type Name of Individual OR Team Member 1 Name</w:t>
          </w:r>
          <w:r w:rsidRPr="0013014E">
            <w:rPr>
              <w:rStyle w:val="CharactersOnlySuperscript"/>
            </w:rPr>
            <w:t>1</w:t>
          </w:r>
          <w:r w:rsidRPr="00B42F7B">
            <w:rPr>
              <w:rStyle w:val="PlaceholderText"/>
              <w:color w:val="auto"/>
            </w:rPr>
            <w:t>, Team Member 2 Name</w:t>
          </w:r>
          <w:r w:rsidRPr="0013014E">
            <w:rPr>
              <w:rStyle w:val="CharactersOnlySuperscript"/>
            </w:rPr>
            <w:t>2</w:t>
          </w:r>
          <w:r w:rsidRPr="00B42F7B">
            <w:rPr>
              <w:rStyle w:val="PlaceholderText"/>
              <w:color w:val="auto"/>
            </w:rPr>
            <w:t>, …. Author names must be typed, with permission, and appear in the same order as inputted on the Title and Abstract pages.]</w:t>
          </w:r>
        </w:p>
      </w:docPartBody>
    </w:docPart>
    <w:docPart>
      <w:docPartPr>
        <w:name w:val="06DF69F888D9421FA60298F608C4F2FB"/>
        <w:category>
          <w:name w:val="General"/>
          <w:gallery w:val="placeholder"/>
        </w:category>
        <w:types>
          <w:type w:val="bbPlcHdr"/>
        </w:types>
        <w:behaviors>
          <w:behavior w:val="content"/>
        </w:behaviors>
        <w:guid w:val="{67397F21-8596-4194-8BD4-5E3B00D8DD81}"/>
      </w:docPartPr>
      <w:docPartBody>
        <w:p w:rsidR="000D795F" w:rsidRDefault="00121282">
          <w:pPr>
            <w:pStyle w:val="06DF69F888D9421FA60298F608C4F2FB"/>
          </w:pPr>
          <w:r w:rsidRPr="0063203C">
            <w:rPr>
              <w:rStyle w:val="PlaceholderText"/>
            </w:rPr>
            <w:t>Click or tap here to enter text.</w:t>
          </w:r>
        </w:p>
      </w:docPartBody>
    </w:docPart>
    <w:docPart>
      <w:docPartPr>
        <w:name w:val="499031F84ED14F21B0A826848145B06B"/>
        <w:category>
          <w:name w:val="General"/>
          <w:gallery w:val="placeholder"/>
        </w:category>
        <w:types>
          <w:type w:val="bbPlcHdr"/>
        </w:types>
        <w:behaviors>
          <w:behavior w:val="content"/>
        </w:behaviors>
        <w:guid w:val="{E365D944-44D5-4F60-8E75-3830D4494725}"/>
      </w:docPartPr>
      <w:docPartBody>
        <w:p w:rsidR="000D795F" w:rsidRDefault="00121282">
          <w:pPr>
            <w:pStyle w:val="499031F84ED14F21B0A826848145B06B"/>
          </w:pPr>
          <w:r w:rsidRPr="00807322">
            <w:rPr>
              <w:rStyle w:val="PlaceholderText"/>
              <w:color w:val="auto"/>
            </w:rPr>
            <w:t>[Type Thesis Title Using Title Case]</w:t>
          </w:r>
        </w:p>
      </w:docPartBody>
    </w:docPart>
    <w:docPart>
      <w:docPartPr>
        <w:name w:val="A5719395F6114C3C9C84F90AD64F4821"/>
        <w:category>
          <w:name w:val="General"/>
          <w:gallery w:val="placeholder"/>
        </w:category>
        <w:types>
          <w:type w:val="bbPlcHdr"/>
        </w:types>
        <w:behaviors>
          <w:behavior w:val="content"/>
        </w:behaviors>
        <w:guid w:val="{2C0D9FC4-4508-4314-B29E-A79C94513B5D}"/>
      </w:docPartPr>
      <w:docPartBody>
        <w:p w:rsidR="000D795F" w:rsidRDefault="00121282">
          <w:pPr>
            <w:pStyle w:val="A5719395F6114C3C9C84F90AD64F4821"/>
          </w:pPr>
          <w:r w:rsidRPr="00B42F7B">
            <w:rPr>
              <w:rStyle w:val="PlaceholderText"/>
              <w:color w:val="auto"/>
            </w:rPr>
            <w:t xml:space="preserve">[Type </w:t>
          </w:r>
          <w:r>
            <w:rPr>
              <w:rStyle w:val="PlaceholderText"/>
              <w:color w:val="auto"/>
            </w:rPr>
            <w:t xml:space="preserve">Name of Individual OR </w:t>
          </w:r>
          <w:r w:rsidRPr="00B42F7B">
            <w:rPr>
              <w:rStyle w:val="PlaceholderText"/>
              <w:color w:val="auto"/>
            </w:rPr>
            <w:t>Team Member 1 Name</w:t>
          </w:r>
          <w:r w:rsidRPr="004C78B3">
            <w:rPr>
              <w:rStyle w:val="CharactersOnlySuperscript"/>
            </w:rPr>
            <w:t>1</w:t>
          </w:r>
          <w:r w:rsidRPr="00B42F7B">
            <w:rPr>
              <w:rStyle w:val="PlaceholderText"/>
              <w:color w:val="auto"/>
            </w:rPr>
            <w:t>, Team Member 2 Name</w:t>
          </w:r>
          <w:r w:rsidRPr="004C78B3">
            <w:rPr>
              <w:rStyle w:val="CharactersOnlySuperscript"/>
            </w:rPr>
            <w:t>2</w:t>
          </w:r>
          <w:r w:rsidRPr="00B42F7B">
            <w:rPr>
              <w:rStyle w:val="PlaceholderText"/>
              <w:color w:val="auto"/>
            </w:rPr>
            <w:t>, …]</w:t>
          </w:r>
        </w:p>
      </w:docPartBody>
    </w:docPart>
    <w:docPart>
      <w:docPartPr>
        <w:name w:val="240818AEB4D5406BA5883706505A9355"/>
        <w:category>
          <w:name w:val="General"/>
          <w:gallery w:val="placeholder"/>
        </w:category>
        <w:types>
          <w:type w:val="bbPlcHdr"/>
        </w:types>
        <w:behaviors>
          <w:behavior w:val="content"/>
        </w:behaviors>
        <w:guid w:val="{C1D96834-D631-4172-B0BD-0EEFEC40DF2E}"/>
      </w:docPartPr>
      <w:docPartBody>
        <w:p w:rsidR="000D795F" w:rsidRDefault="00121282">
          <w:pPr>
            <w:pStyle w:val="240818AEB4D5406BA5883706505A9355"/>
          </w:pPr>
          <w:r w:rsidRPr="00E42BB1">
            <w:rPr>
              <w:rStyle w:val="PlaceholderText"/>
              <w:color w:val="auto"/>
            </w:rPr>
            <w:t xml:space="preserve">[Type Individual </w:t>
          </w:r>
          <w:r>
            <w:rPr>
              <w:rStyle w:val="PlaceholderText"/>
              <w:color w:val="auto"/>
            </w:rPr>
            <w:t>Primary</w:t>
          </w:r>
          <w:r w:rsidRPr="00E42BB1">
            <w:rPr>
              <w:rStyle w:val="PlaceholderText"/>
              <w:color w:val="auto"/>
            </w:rPr>
            <w:t xml:space="preserve"> Department OR Team Member </w:t>
          </w:r>
          <w:r>
            <w:rPr>
              <w:rStyle w:val="PlaceholderText"/>
              <w:color w:val="auto"/>
            </w:rPr>
            <w:t>1</w:t>
          </w:r>
          <w:r w:rsidRPr="00E42BB1">
            <w:rPr>
              <w:rStyle w:val="PlaceholderText"/>
              <w:color w:val="auto"/>
            </w:rPr>
            <w:t xml:space="preserve"> Department(s)</w:t>
          </w:r>
          <w:r>
            <w:rPr>
              <w:rStyle w:val="CharactersOnlySuperscript"/>
            </w:rPr>
            <w:t>1</w:t>
          </w:r>
          <w:r w:rsidRPr="00E42BB1">
            <w:rPr>
              <w:rStyle w:val="PlaceholderText"/>
              <w:color w:val="auto"/>
            </w:rPr>
            <w:t>]</w:t>
          </w:r>
        </w:p>
      </w:docPartBody>
    </w:docPart>
    <w:docPart>
      <w:docPartPr>
        <w:name w:val="6F5F5D4381754517833272A2D67B37EF"/>
        <w:category>
          <w:name w:val="General"/>
          <w:gallery w:val="placeholder"/>
        </w:category>
        <w:types>
          <w:type w:val="bbPlcHdr"/>
        </w:types>
        <w:behaviors>
          <w:behavior w:val="content"/>
        </w:behaviors>
        <w:guid w:val="{EE4E8E68-F005-4D9E-937F-32878EBE7330}"/>
      </w:docPartPr>
      <w:docPartBody>
        <w:p w:rsidR="000D795F" w:rsidRDefault="00121282">
          <w:pPr>
            <w:pStyle w:val="6F5F5D4381754517833272A2D67B37EF"/>
          </w:pPr>
          <w:r w:rsidRPr="002D4AEF">
            <w:rPr>
              <w:rStyle w:val="PlaceholderText"/>
              <w:color w:val="auto"/>
            </w:rPr>
            <w:t>[Type Name of Primary Advisor]</w:t>
          </w:r>
        </w:p>
      </w:docPartBody>
    </w:docPart>
    <w:docPart>
      <w:docPartPr>
        <w:name w:val="F5F2AF8EEE834668993F4B4016934A42"/>
        <w:category>
          <w:name w:val="General"/>
          <w:gallery w:val="placeholder"/>
        </w:category>
        <w:types>
          <w:type w:val="bbPlcHdr"/>
        </w:types>
        <w:behaviors>
          <w:behavior w:val="content"/>
        </w:behaviors>
        <w:guid w:val="{0CD8B95C-E1BC-4A9A-941B-52E34B429E79}"/>
      </w:docPartPr>
      <w:docPartBody>
        <w:p w:rsidR="000D795F" w:rsidRDefault="00121282">
          <w:pPr>
            <w:pStyle w:val="F5F2AF8EEE834668993F4B4016934A42"/>
          </w:pPr>
          <w:r w:rsidRPr="002D4AEF">
            <w:rPr>
              <w:rStyle w:val="PlaceholderText"/>
              <w:color w:val="auto"/>
            </w:rPr>
            <w:t>[Type Primary Advisor Department]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5F"/>
    <w:rsid w:val="000D795F"/>
    <w:rsid w:val="00121282"/>
    <w:rsid w:val="004A60E9"/>
    <w:rsid w:val="005468C5"/>
    <w:rsid w:val="009A6B3F"/>
    <w:rsid w:val="009C599C"/>
    <w:rsid w:val="00C94A0F"/>
    <w:rsid w:val="00D30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95F"/>
    <w:rPr>
      <w:color w:val="808080"/>
    </w:rPr>
  </w:style>
  <w:style w:type="paragraph" w:customStyle="1" w:styleId="C195F3293558417A84C62E9EDAF756D0">
    <w:name w:val="C195F3293558417A84C62E9EDAF756D0"/>
  </w:style>
  <w:style w:type="paragraph" w:customStyle="1" w:styleId="E4FA662740C04930BC7B589D531C2DBF">
    <w:name w:val="E4FA662740C04930BC7B589D531C2DBF"/>
  </w:style>
  <w:style w:type="character" w:customStyle="1" w:styleId="CharactersOnlySuperscript">
    <w:name w:val="Characters Only (Superscript)"/>
    <w:basedOn w:val="DefaultParagraphFont"/>
    <w:uiPriority w:val="1"/>
    <w:qFormat/>
    <w:rPr>
      <w:rFonts w:cs="Times New Roman"/>
      <w:vertAlign w:val="superscript"/>
    </w:rPr>
  </w:style>
  <w:style w:type="paragraph" w:customStyle="1" w:styleId="AAA7A1E29EA6467E9BE16489988CA92B">
    <w:name w:val="AAA7A1E29EA6467E9BE16489988CA92B"/>
  </w:style>
  <w:style w:type="paragraph" w:customStyle="1" w:styleId="D2245ABAA29349BFBAA306B088228275">
    <w:name w:val="D2245ABAA29349BFBAA306B088228275"/>
  </w:style>
  <w:style w:type="paragraph" w:customStyle="1" w:styleId="EE331413A52146EBB2A1F77A17B91650">
    <w:name w:val="EE331413A52146EBB2A1F77A17B91650"/>
  </w:style>
  <w:style w:type="paragraph" w:customStyle="1" w:styleId="6DDA6F660FE747D9A5DC0B09F15BF106">
    <w:name w:val="6DDA6F660FE747D9A5DC0B09F15BF106"/>
  </w:style>
  <w:style w:type="paragraph" w:customStyle="1" w:styleId="9E95F35713D64F178263AA0110663410">
    <w:name w:val="9E95F35713D64F178263AA0110663410"/>
  </w:style>
  <w:style w:type="paragraph" w:customStyle="1" w:styleId="06DF69F888D9421FA60298F608C4F2FB">
    <w:name w:val="06DF69F888D9421FA60298F608C4F2FB"/>
  </w:style>
  <w:style w:type="paragraph" w:customStyle="1" w:styleId="499031F84ED14F21B0A826848145B06B">
    <w:name w:val="499031F84ED14F21B0A826848145B06B"/>
  </w:style>
  <w:style w:type="paragraph" w:customStyle="1" w:styleId="A5719395F6114C3C9C84F90AD64F4821">
    <w:name w:val="A5719395F6114C3C9C84F90AD64F4821"/>
  </w:style>
  <w:style w:type="paragraph" w:customStyle="1" w:styleId="240818AEB4D5406BA5883706505A9355">
    <w:name w:val="240818AEB4D5406BA5883706505A9355"/>
  </w:style>
  <w:style w:type="paragraph" w:customStyle="1" w:styleId="6F5F5D4381754517833272A2D67B37EF">
    <w:name w:val="6F5F5D4381754517833272A2D67B37EF"/>
  </w:style>
  <w:style w:type="paragraph" w:customStyle="1" w:styleId="F5F2AF8EEE834668993F4B4016934A42">
    <w:name w:val="F5F2AF8EEE834668993F4B4016934A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BFE13-1373-48C8-9A51-FCB497969E19}">
  <we:reference id="wa104380122" version="2.1.0.1" store="en-001" storeType="OMEX"/>
  <we:alternateReferences>
    <we:reference id="wa104380122" version="2.1.0.1" store="" storeType="OMEX"/>
  </we:alternateReferences>
  <we:properties>
    <we:property name="rcm.version" value="2"/>
    <we:property name="currentStyle" value="{&quot;id&quot;:&quot;2607&quot;,&quot;styleType&quot;:&quot;refworks&quot;,&quot;name&quot;:&quot;Chicago 16th Edition (Author-Date System)&quot;,&quot;isInstitutional&quot;:false,&quot;citeStyle&quot;:&quot;INTEXT_ONLY&quot;,&quot;isSorted&quot;:false,&quot;usesNumbers&quot;:false,&quot;authorDisambiguation&quot;:&quot;surname_firstname&quot;}"/>
    <we:property name="citations" value="{&quot;-1860116282&quot;:{&quot;referencesIds&quot;:[&quot;doc:584ed7dae4b0ccb8374775f9&quot;],&quot;referencesOptions&quot;:{&quot;doc:584ed7dae4b0ccb8374775f9&quot;:{&quot;author&quot;:true,&quot;year&quot;:true,&quot;pageReplace&quot;:&quot;&quot;,&quot;prefix&quot;:&quot;&quot;,&quot;suffix&quot;:&quot;&quot;}},&quot;hasBrokenReferences&quot;:false,&quot;hasManualEdits&quot;:false,&quot;citationType&quot;:&quot;inline&quot;,&quot;id&quot;:-1860116282,&quot;citationText&quot;:&quot;&lt;span style=\&quot;font-family:Times New Roman;font-size:16px;color:#000000\&quot;&gt;(Allen, Poole, and Walther 2002)&lt;/span&gt;&quot;}}"/>
    <we:property name="rw.control.unlocked"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626E5-A84C-4FA2-8A60-02D629B8C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(official)-2021_URS_Thesis-Template_STEM-SS</Template>
  <TotalTime>12</TotalTime>
  <Pages>30</Pages>
  <Words>5748</Words>
  <Characters>32770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TAMU. Provost Office.</Company>
  <LinksUpToDate>false</LinksUpToDate>
  <CharactersWithSpaces>38442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dc:creator>
  <cp:keywords/>
  <dc:description/>
  <cp:lastModifiedBy>Leaverton, James D</cp:lastModifiedBy>
  <cp:revision>10</cp:revision>
  <cp:lastPrinted>2021-05-07T17:21:00Z</cp:lastPrinted>
  <dcterms:created xsi:type="dcterms:W3CDTF">2021-04-19T22:24:00Z</dcterms:created>
  <dcterms:modified xsi:type="dcterms:W3CDTF">2021-05-07T17:21:00Z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9042c04d-7b27-3143-8996-55d7396995d9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17th edition (full note)</vt:lpwstr>
  </property>
  <property fmtid="{D5CDD505-2E9C-101B-9397-08002B2CF9AE}" pid="13" name="Mendeley Recent Style Id 4_1">
    <vt:lpwstr>http://www.zotero.org/styles/chicago-note-bibliography</vt:lpwstr>
  </property>
  <property fmtid="{D5CDD505-2E9C-101B-9397-08002B2CF9AE}" pid="14" name="Mendeley Recent Style Name 4_1">
    <vt:lpwstr>Chicago Manual of Style 17th edition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